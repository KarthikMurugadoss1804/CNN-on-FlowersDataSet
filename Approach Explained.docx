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0F2AA" w14:textId="27327266" w:rsidR="0048120C" w:rsidRDefault="00A473DD" w:rsidP="00A473DD">
      <w:pPr>
        <w:pStyle w:val="Heading1"/>
        <w:rPr>
          <w:lang w:val="en-IN"/>
        </w:rPr>
      </w:pPr>
      <w:r>
        <w:rPr>
          <w:lang w:val="en-IN"/>
        </w:rPr>
        <w:t>Deep Learning</w:t>
      </w:r>
    </w:p>
    <w:p w14:paraId="555B7870" w14:textId="3F71D81F" w:rsidR="00A473DD" w:rsidRDefault="00A473DD" w:rsidP="00A473DD">
      <w:pPr>
        <w:pStyle w:val="Heading2"/>
        <w:rPr>
          <w:lang w:val="en-IN"/>
        </w:rPr>
      </w:pPr>
      <w:r>
        <w:rPr>
          <w:lang w:val="en-IN"/>
        </w:rPr>
        <w:t>Assignment 2</w:t>
      </w:r>
    </w:p>
    <w:p w14:paraId="0D7CF382" w14:textId="0ABF61EA" w:rsidR="00A473DD" w:rsidRDefault="00A473DD" w:rsidP="00A473DD">
      <w:pPr>
        <w:pStyle w:val="Heading3"/>
        <w:rPr>
          <w:lang w:val="en-IN"/>
        </w:rPr>
      </w:pPr>
      <w:r>
        <w:rPr>
          <w:lang w:val="en-IN"/>
        </w:rPr>
        <w:t>Karthik Murugadoss – R00183157</w:t>
      </w:r>
    </w:p>
    <w:p w14:paraId="36B16616" w14:textId="4EA631A8" w:rsidR="00A473DD" w:rsidRDefault="00A473DD" w:rsidP="00A473DD">
      <w:pPr>
        <w:rPr>
          <w:lang w:val="en-IN"/>
        </w:rPr>
      </w:pPr>
    </w:p>
    <w:p w14:paraId="58CBE7CD" w14:textId="342E1736" w:rsidR="00A473DD" w:rsidRDefault="001140E9" w:rsidP="001140E9">
      <w:pPr>
        <w:pStyle w:val="Heading4"/>
        <w:rPr>
          <w:lang w:val="en-IN"/>
        </w:rPr>
      </w:pPr>
      <w:r>
        <w:rPr>
          <w:lang w:val="en-IN"/>
        </w:rPr>
        <w:t>Part A</w:t>
      </w:r>
    </w:p>
    <w:p w14:paraId="673D50F3" w14:textId="36576E6B" w:rsidR="001140E9" w:rsidRDefault="001140E9" w:rsidP="001140E9">
      <w:pPr>
        <w:rPr>
          <w:lang w:val="en-IN"/>
        </w:rPr>
      </w:pPr>
    </w:p>
    <w:p w14:paraId="39C0F2F4" w14:textId="73800FD1" w:rsidR="001140E9" w:rsidRDefault="001140E9" w:rsidP="001140E9">
      <w:pPr>
        <w:pStyle w:val="ListParagraph"/>
        <w:numPr>
          <w:ilvl w:val="0"/>
          <w:numId w:val="2"/>
        </w:numPr>
        <w:rPr>
          <w:lang w:val="en-IN"/>
        </w:rPr>
      </w:pPr>
      <w:r>
        <w:rPr>
          <w:lang w:val="en-IN"/>
        </w:rPr>
        <w:t xml:space="preserve">Implementation of Baseline Model with one convolution layer, one max pooling, one fully connected layer and one </w:t>
      </w:r>
      <w:proofErr w:type="spellStart"/>
      <w:r>
        <w:rPr>
          <w:lang w:val="en-IN"/>
        </w:rPr>
        <w:t>softmax</w:t>
      </w:r>
      <w:proofErr w:type="spellEnd"/>
      <w:r>
        <w:rPr>
          <w:lang w:val="en-IN"/>
        </w:rPr>
        <w:t xml:space="preserve"> layer. </w:t>
      </w:r>
    </w:p>
    <w:p w14:paraId="2D087FA6" w14:textId="3A15DBA5" w:rsidR="001140E9" w:rsidRDefault="001140E9" w:rsidP="001140E9">
      <w:pPr>
        <w:pStyle w:val="ListParagraph"/>
        <w:ind w:left="1080"/>
        <w:rPr>
          <w:lang w:val="en-IN"/>
        </w:rPr>
      </w:pPr>
    </w:p>
    <w:p w14:paraId="739828B2" w14:textId="73EFFD29" w:rsidR="001140E9" w:rsidRDefault="001140E9" w:rsidP="001140E9">
      <w:pPr>
        <w:pStyle w:val="ListParagraph"/>
        <w:ind w:left="1080"/>
        <w:jc w:val="center"/>
        <w:rPr>
          <w:lang w:val="en-IN"/>
        </w:rPr>
      </w:pPr>
      <w:r>
        <w:rPr>
          <w:noProof/>
        </w:rPr>
        <w:drawing>
          <wp:inline distT="0" distB="0" distL="0" distR="0" wp14:anchorId="71E50A6E" wp14:editId="491B73E5">
            <wp:extent cx="3937342" cy="241964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3151" cy="2460085"/>
                    </a:xfrm>
                    <a:prstGeom prst="rect">
                      <a:avLst/>
                    </a:prstGeom>
                  </pic:spPr>
                </pic:pic>
              </a:graphicData>
            </a:graphic>
          </wp:inline>
        </w:drawing>
      </w:r>
    </w:p>
    <w:p w14:paraId="58D0051B" w14:textId="67633C1B" w:rsidR="001140E9" w:rsidRDefault="001140E9" w:rsidP="001140E9">
      <w:pPr>
        <w:pStyle w:val="ListParagraph"/>
        <w:ind w:left="1080"/>
        <w:rPr>
          <w:lang w:val="en-IN"/>
        </w:rPr>
      </w:pPr>
    </w:p>
    <w:p w14:paraId="6505B89D" w14:textId="5995080D" w:rsidR="001140E9" w:rsidRPr="005F1CDF" w:rsidRDefault="001140E9" w:rsidP="001140E9">
      <w:pPr>
        <w:pStyle w:val="ListParagraph"/>
        <w:ind w:left="1080"/>
        <w:rPr>
          <w:b/>
          <w:bCs/>
          <w:lang w:val="en-IN"/>
        </w:rPr>
      </w:pPr>
      <w:r w:rsidRPr="005F1CDF">
        <w:rPr>
          <w:b/>
          <w:bCs/>
          <w:lang w:val="en-IN"/>
        </w:rPr>
        <w:t>Performance of the Baseline layer</w:t>
      </w:r>
    </w:p>
    <w:p w14:paraId="4562CEC9" w14:textId="52A7DD0A" w:rsidR="001140E9" w:rsidRDefault="001140E9" w:rsidP="001140E9">
      <w:pPr>
        <w:pStyle w:val="ListParagraph"/>
        <w:ind w:left="1080"/>
        <w:rPr>
          <w:lang w:val="en-IN"/>
        </w:rPr>
      </w:pPr>
    </w:p>
    <w:p w14:paraId="0CD7A4CC" w14:textId="2823CBF5" w:rsidR="005F1CDF" w:rsidRDefault="005F1CDF" w:rsidP="001140E9">
      <w:pPr>
        <w:pStyle w:val="ListParagraph"/>
        <w:ind w:left="1080"/>
        <w:rPr>
          <w:lang w:val="en-IN"/>
        </w:rPr>
      </w:pPr>
      <w:r>
        <w:rPr>
          <w:noProof/>
        </w:rPr>
        <w:drawing>
          <wp:inline distT="0" distB="0" distL="0" distR="0" wp14:anchorId="1A714480" wp14:editId="7B708ED0">
            <wp:extent cx="4269105"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12" cy="2760297"/>
                    </a:xfrm>
                    <a:prstGeom prst="rect">
                      <a:avLst/>
                    </a:prstGeom>
                  </pic:spPr>
                </pic:pic>
              </a:graphicData>
            </a:graphic>
          </wp:inline>
        </w:drawing>
      </w:r>
    </w:p>
    <w:p w14:paraId="00543C5E" w14:textId="55BD3049" w:rsidR="005F1CDF" w:rsidRDefault="005F1CDF" w:rsidP="001140E9">
      <w:pPr>
        <w:pStyle w:val="ListParagraph"/>
        <w:ind w:left="1080"/>
        <w:rPr>
          <w:lang w:val="en-IN"/>
        </w:rPr>
      </w:pPr>
      <w:r>
        <w:rPr>
          <w:lang w:val="en-IN"/>
        </w:rPr>
        <w:t xml:space="preserve">From the performance graph, we can see that the baseline CNN  model seems to significantly overfitting, while the train loss came down to nearly </w:t>
      </w:r>
      <w:proofErr w:type="gramStart"/>
      <w:r>
        <w:rPr>
          <w:lang w:val="en-IN"/>
        </w:rPr>
        <w:t>zero</w:t>
      </w:r>
      <w:proofErr w:type="gramEnd"/>
      <w:r>
        <w:rPr>
          <w:lang w:val="en-IN"/>
        </w:rPr>
        <w:t xml:space="preserve"> but the validation loss was very high. </w:t>
      </w:r>
    </w:p>
    <w:p w14:paraId="55F2394F" w14:textId="488D6EE7" w:rsidR="005F1CDF" w:rsidRDefault="005F1CDF" w:rsidP="001140E9">
      <w:pPr>
        <w:pStyle w:val="ListParagraph"/>
        <w:ind w:left="1080"/>
        <w:rPr>
          <w:lang w:val="en-IN"/>
        </w:rPr>
      </w:pPr>
    </w:p>
    <w:p w14:paraId="74E480A3" w14:textId="3D6BC1C9" w:rsidR="005F1CDF" w:rsidRDefault="005F1CDF" w:rsidP="001140E9">
      <w:pPr>
        <w:pStyle w:val="ListParagraph"/>
        <w:ind w:left="1080"/>
        <w:rPr>
          <w:lang w:val="en-IN"/>
        </w:rPr>
      </w:pPr>
      <w:r>
        <w:rPr>
          <w:lang w:val="en-IN"/>
        </w:rPr>
        <w:t xml:space="preserve">In the next step, we will build denser networks to see if the overall  accuracy can be reduced. </w:t>
      </w:r>
    </w:p>
    <w:p w14:paraId="69F62165" w14:textId="226C16AE" w:rsidR="005F1CDF" w:rsidRDefault="005F1CDF" w:rsidP="001140E9">
      <w:pPr>
        <w:pStyle w:val="ListParagraph"/>
        <w:ind w:left="1080"/>
        <w:rPr>
          <w:lang w:val="en-IN"/>
        </w:rPr>
      </w:pPr>
    </w:p>
    <w:p w14:paraId="27AED5C6" w14:textId="794BC81F" w:rsidR="005F1CDF" w:rsidRDefault="005F1CDF" w:rsidP="001140E9">
      <w:pPr>
        <w:pStyle w:val="ListParagraph"/>
        <w:ind w:left="1080"/>
        <w:rPr>
          <w:lang w:val="en-IN"/>
        </w:rPr>
      </w:pPr>
    </w:p>
    <w:p w14:paraId="6B493A21" w14:textId="1F543674" w:rsidR="005F1CDF" w:rsidRDefault="005F1CDF" w:rsidP="005F1CDF">
      <w:pPr>
        <w:pStyle w:val="ListParagraph"/>
        <w:numPr>
          <w:ilvl w:val="0"/>
          <w:numId w:val="3"/>
        </w:numPr>
        <w:rPr>
          <w:lang w:val="en-IN"/>
        </w:rPr>
      </w:pPr>
      <w:r>
        <w:rPr>
          <w:lang w:val="en-IN"/>
        </w:rPr>
        <w:lastRenderedPageBreak/>
        <w:t xml:space="preserve">First Denser CNN network. </w:t>
      </w:r>
      <w:r w:rsidR="0019337A">
        <w:rPr>
          <w:lang w:val="en-IN"/>
        </w:rPr>
        <w:t>(CNN1)</w:t>
      </w:r>
    </w:p>
    <w:p w14:paraId="1498B170" w14:textId="40DBC62B" w:rsidR="005F1CDF" w:rsidRDefault="005F1CDF" w:rsidP="005F1CDF">
      <w:pPr>
        <w:pStyle w:val="ListParagraph"/>
        <w:ind w:left="1440"/>
        <w:rPr>
          <w:lang w:val="en-IN"/>
        </w:rPr>
      </w:pPr>
    </w:p>
    <w:p w14:paraId="4A4E271A" w14:textId="7FA8E102" w:rsidR="005F1CDF" w:rsidRDefault="005F1CDF" w:rsidP="005F1CDF">
      <w:pPr>
        <w:pStyle w:val="ListParagraph"/>
        <w:ind w:left="1440"/>
        <w:rPr>
          <w:lang w:val="en-IN"/>
        </w:rPr>
      </w:pPr>
      <w:r>
        <w:rPr>
          <w:noProof/>
        </w:rPr>
        <w:drawing>
          <wp:inline distT="0" distB="0" distL="0" distR="0" wp14:anchorId="6DA5C2D1" wp14:editId="70E44145">
            <wp:extent cx="4176981" cy="382576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3162" cy="3840587"/>
                    </a:xfrm>
                    <a:prstGeom prst="rect">
                      <a:avLst/>
                    </a:prstGeom>
                  </pic:spPr>
                </pic:pic>
              </a:graphicData>
            </a:graphic>
          </wp:inline>
        </w:drawing>
      </w:r>
    </w:p>
    <w:p w14:paraId="0CCD0E21" w14:textId="0DF398F3" w:rsidR="005F1CDF" w:rsidRDefault="005F1CDF" w:rsidP="005F1CDF">
      <w:pPr>
        <w:pStyle w:val="ListParagraph"/>
        <w:ind w:left="1440"/>
        <w:rPr>
          <w:lang w:val="en-IN"/>
        </w:rPr>
      </w:pPr>
    </w:p>
    <w:p w14:paraId="553F4857" w14:textId="2D0EDA60" w:rsidR="005F1CDF" w:rsidRDefault="005F1CDF" w:rsidP="005F1CDF">
      <w:pPr>
        <w:pStyle w:val="ListParagraph"/>
        <w:ind w:left="1440"/>
        <w:rPr>
          <w:lang w:val="en-IN"/>
        </w:rPr>
      </w:pPr>
      <w:r>
        <w:rPr>
          <w:lang w:val="en-IN"/>
        </w:rPr>
        <w:t>Performance</w:t>
      </w:r>
      <w:r w:rsidR="003B761A">
        <w:rPr>
          <w:lang w:val="en-IN"/>
        </w:rPr>
        <w:t xml:space="preserve"> of the network</w:t>
      </w:r>
    </w:p>
    <w:p w14:paraId="2DDC6C2B" w14:textId="7C2E788C" w:rsidR="003B761A" w:rsidRDefault="003B761A" w:rsidP="005F1CDF">
      <w:pPr>
        <w:pStyle w:val="ListParagraph"/>
        <w:ind w:left="1440"/>
        <w:rPr>
          <w:lang w:val="en-IN"/>
        </w:rPr>
      </w:pPr>
    </w:p>
    <w:p w14:paraId="1DD38547" w14:textId="1251F4A9" w:rsidR="003B761A" w:rsidRDefault="003B761A" w:rsidP="003B761A">
      <w:pPr>
        <w:pStyle w:val="ListParagraph"/>
        <w:ind w:left="284"/>
        <w:rPr>
          <w:lang w:val="en-IN"/>
        </w:rPr>
      </w:pPr>
      <w:r>
        <w:rPr>
          <w:noProof/>
        </w:rPr>
        <w:drawing>
          <wp:inline distT="0" distB="0" distL="0" distR="0" wp14:anchorId="5DD371AE" wp14:editId="1069C3C9">
            <wp:extent cx="2982351" cy="192693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946" cy="1974481"/>
                    </a:xfrm>
                    <a:prstGeom prst="rect">
                      <a:avLst/>
                    </a:prstGeom>
                  </pic:spPr>
                </pic:pic>
              </a:graphicData>
            </a:graphic>
          </wp:inline>
        </w:drawing>
      </w:r>
      <w:r>
        <w:rPr>
          <w:noProof/>
        </w:rPr>
        <w:drawing>
          <wp:inline distT="0" distB="0" distL="0" distR="0" wp14:anchorId="7DE9E000" wp14:editId="3DE842A8">
            <wp:extent cx="3031587" cy="186677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6250" cy="1980485"/>
                    </a:xfrm>
                    <a:prstGeom prst="rect">
                      <a:avLst/>
                    </a:prstGeom>
                  </pic:spPr>
                </pic:pic>
              </a:graphicData>
            </a:graphic>
          </wp:inline>
        </w:drawing>
      </w:r>
    </w:p>
    <w:p w14:paraId="45EE718E" w14:textId="136210CC" w:rsidR="003B761A" w:rsidRDefault="003B761A" w:rsidP="003B761A">
      <w:pPr>
        <w:pStyle w:val="ListParagraph"/>
        <w:ind w:left="284"/>
        <w:rPr>
          <w:lang w:val="en-IN"/>
        </w:rPr>
      </w:pPr>
      <w:r>
        <w:rPr>
          <w:lang w:val="en-IN"/>
        </w:rPr>
        <w:t xml:space="preserve">                         Without dropout                                                     </w:t>
      </w:r>
      <w:proofErr w:type="gramStart"/>
      <w:r>
        <w:rPr>
          <w:lang w:val="en-IN"/>
        </w:rPr>
        <w:t>With</w:t>
      </w:r>
      <w:proofErr w:type="gramEnd"/>
      <w:r>
        <w:rPr>
          <w:lang w:val="en-IN"/>
        </w:rPr>
        <w:t xml:space="preserve"> </w:t>
      </w:r>
      <w:r>
        <w:rPr>
          <w:lang w:val="en-IN"/>
        </w:rPr>
        <w:t>dropout</w:t>
      </w:r>
    </w:p>
    <w:p w14:paraId="342B1B95" w14:textId="7A65945F" w:rsidR="003B761A" w:rsidRDefault="003B761A" w:rsidP="003B761A">
      <w:pPr>
        <w:pStyle w:val="ListParagraph"/>
        <w:ind w:left="284"/>
        <w:rPr>
          <w:lang w:val="en-IN"/>
        </w:rPr>
      </w:pPr>
    </w:p>
    <w:p w14:paraId="25FA0B95" w14:textId="6EE70D6E" w:rsidR="003B761A" w:rsidRDefault="003B761A" w:rsidP="003B761A">
      <w:pPr>
        <w:pStyle w:val="ListParagraph"/>
        <w:ind w:left="284"/>
        <w:rPr>
          <w:lang w:val="en-IN"/>
        </w:rPr>
      </w:pPr>
      <w:r>
        <w:rPr>
          <w:lang w:val="en-IN"/>
        </w:rPr>
        <w:t xml:space="preserve">Even with a denser layer the overfitting </w:t>
      </w:r>
      <w:proofErr w:type="gramStart"/>
      <w:r>
        <w:rPr>
          <w:lang w:val="en-IN"/>
        </w:rPr>
        <w:t>hasn’t</w:t>
      </w:r>
      <w:proofErr w:type="gramEnd"/>
      <w:r>
        <w:rPr>
          <w:lang w:val="en-IN"/>
        </w:rPr>
        <w:t xml:space="preserve"> reduced. Hence dropout was introduced to see if the model perform</w:t>
      </w:r>
      <w:r w:rsidR="00ED4723">
        <w:rPr>
          <w:lang w:val="en-IN"/>
        </w:rPr>
        <w:t xml:space="preserve">ance improved. The network performance did improve a little bit that can be observed by the reduction in noise in validation loss curve in the second graph. </w:t>
      </w:r>
    </w:p>
    <w:p w14:paraId="30FB35EA" w14:textId="30501CB6" w:rsidR="00ED4723" w:rsidRDefault="00ED4723" w:rsidP="003B761A">
      <w:pPr>
        <w:pStyle w:val="ListParagraph"/>
        <w:ind w:left="284"/>
        <w:rPr>
          <w:lang w:val="en-IN"/>
        </w:rPr>
      </w:pPr>
    </w:p>
    <w:p w14:paraId="0C6A4FA2" w14:textId="657DA156" w:rsidR="00ED4723" w:rsidRDefault="00ED4723" w:rsidP="003B761A">
      <w:pPr>
        <w:pStyle w:val="ListParagraph"/>
        <w:ind w:left="284"/>
        <w:rPr>
          <w:lang w:val="en-IN"/>
        </w:rPr>
      </w:pPr>
    </w:p>
    <w:p w14:paraId="1FA355E2" w14:textId="58227952" w:rsidR="00ED4723" w:rsidRDefault="00ED4723" w:rsidP="003B761A">
      <w:pPr>
        <w:pStyle w:val="ListParagraph"/>
        <w:ind w:left="284"/>
        <w:rPr>
          <w:lang w:val="en-IN"/>
        </w:rPr>
      </w:pPr>
    </w:p>
    <w:p w14:paraId="3D951DCC" w14:textId="1CA5013D" w:rsidR="00ED4723" w:rsidRDefault="00ED4723" w:rsidP="003B761A">
      <w:pPr>
        <w:pStyle w:val="ListParagraph"/>
        <w:ind w:left="284"/>
        <w:rPr>
          <w:lang w:val="en-IN"/>
        </w:rPr>
      </w:pPr>
    </w:p>
    <w:p w14:paraId="012D4ABE" w14:textId="41991CBC" w:rsidR="00ED4723" w:rsidRDefault="00ED4723" w:rsidP="003B761A">
      <w:pPr>
        <w:pStyle w:val="ListParagraph"/>
        <w:ind w:left="284"/>
        <w:rPr>
          <w:lang w:val="en-IN"/>
        </w:rPr>
      </w:pPr>
    </w:p>
    <w:p w14:paraId="0E360442" w14:textId="494E03B2" w:rsidR="00ED4723" w:rsidRDefault="00ED4723" w:rsidP="003B761A">
      <w:pPr>
        <w:pStyle w:val="ListParagraph"/>
        <w:ind w:left="284"/>
        <w:rPr>
          <w:lang w:val="en-IN"/>
        </w:rPr>
      </w:pPr>
    </w:p>
    <w:p w14:paraId="50F0B032" w14:textId="175C6480" w:rsidR="00ED4723" w:rsidRDefault="00ED4723" w:rsidP="00ED4723">
      <w:pPr>
        <w:pStyle w:val="ListParagraph"/>
        <w:numPr>
          <w:ilvl w:val="0"/>
          <w:numId w:val="3"/>
        </w:numPr>
        <w:ind w:left="709"/>
        <w:rPr>
          <w:lang w:val="en-IN"/>
        </w:rPr>
      </w:pPr>
      <w:r>
        <w:rPr>
          <w:lang w:val="en-IN"/>
        </w:rPr>
        <w:lastRenderedPageBreak/>
        <w:t xml:space="preserve">Second denser network. </w:t>
      </w:r>
      <w:r w:rsidR="0019337A">
        <w:rPr>
          <w:lang w:val="en-IN"/>
        </w:rPr>
        <w:t>(CNN2)</w:t>
      </w:r>
    </w:p>
    <w:p w14:paraId="58855CEE" w14:textId="0F4AF181" w:rsidR="00ED4723" w:rsidRDefault="00ED4723" w:rsidP="00ED4723">
      <w:pPr>
        <w:pStyle w:val="ListParagraph"/>
        <w:ind w:left="709"/>
        <w:rPr>
          <w:lang w:val="en-IN"/>
        </w:rPr>
      </w:pPr>
    </w:p>
    <w:p w14:paraId="491F8993" w14:textId="4E706F22" w:rsidR="00ED4723" w:rsidRDefault="00430345" w:rsidP="00ED4723">
      <w:pPr>
        <w:pStyle w:val="ListParagraph"/>
        <w:ind w:left="709"/>
        <w:rPr>
          <w:lang w:val="en-IN"/>
        </w:rPr>
      </w:pPr>
      <w:r>
        <w:rPr>
          <w:noProof/>
        </w:rPr>
        <w:drawing>
          <wp:inline distT="0" distB="0" distL="0" distR="0" wp14:anchorId="2ED565BD" wp14:editId="74111570">
            <wp:extent cx="5147945" cy="376310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9573" cy="3771608"/>
                    </a:xfrm>
                    <a:prstGeom prst="rect">
                      <a:avLst/>
                    </a:prstGeom>
                  </pic:spPr>
                </pic:pic>
              </a:graphicData>
            </a:graphic>
          </wp:inline>
        </w:drawing>
      </w:r>
    </w:p>
    <w:p w14:paraId="4A645886" w14:textId="06A4D91C" w:rsidR="00430345" w:rsidRDefault="00430345" w:rsidP="00ED4723">
      <w:pPr>
        <w:pStyle w:val="ListParagraph"/>
        <w:ind w:left="709"/>
        <w:rPr>
          <w:lang w:val="en-IN"/>
        </w:rPr>
      </w:pPr>
    </w:p>
    <w:p w14:paraId="7D29C522" w14:textId="0C4EEC60" w:rsidR="00430345" w:rsidRDefault="00430345" w:rsidP="00ED4723">
      <w:pPr>
        <w:pStyle w:val="ListParagraph"/>
        <w:ind w:left="709"/>
        <w:rPr>
          <w:lang w:val="en-IN"/>
        </w:rPr>
      </w:pPr>
      <w:r>
        <w:rPr>
          <w:lang w:val="en-IN"/>
        </w:rPr>
        <w:t>Performance of the second denser network</w:t>
      </w:r>
    </w:p>
    <w:p w14:paraId="4ACEDAF8" w14:textId="7CB3297E" w:rsidR="00430345" w:rsidRDefault="00430345" w:rsidP="00ED4723">
      <w:pPr>
        <w:pStyle w:val="ListParagraph"/>
        <w:ind w:left="709"/>
        <w:rPr>
          <w:lang w:val="en-IN"/>
        </w:rPr>
      </w:pPr>
    </w:p>
    <w:p w14:paraId="065B45C9" w14:textId="750F749F" w:rsidR="00ED4723" w:rsidRPr="001140E9" w:rsidRDefault="00430345" w:rsidP="00430345">
      <w:pPr>
        <w:pStyle w:val="ListParagraph"/>
        <w:ind w:left="709"/>
        <w:rPr>
          <w:lang w:val="en-IN"/>
        </w:rPr>
      </w:pPr>
      <w:r>
        <w:rPr>
          <w:noProof/>
        </w:rPr>
        <w:drawing>
          <wp:inline distT="0" distB="0" distL="0" distR="0" wp14:anchorId="01562993" wp14:editId="2053D875">
            <wp:extent cx="2707516" cy="23070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0458" cy="2335073"/>
                    </a:xfrm>
                    <a:prstGeom prst="rect">
                      <a:avLst/>
                    </a:prstGeom>
                  </pic:spPr>
                </pic:pic>
              </a:graphicData>
            </a:graphic>
          </wp:inline>
        </w:drawing>
      </w:r>
      <w:r>
        <w:rPr>
          <w:noProof/>
        </w:rPr>
        <w:drawing>
          <wp:inline distT="0" distB="0" distL="0" distR="0" wp14:anchorId="160B1890" wp14:editId="6719A0FC">
            <wp:extent cx="2667537" cy="2383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9949" cy="2421441"/>
                    </a:xfrm>
                    <a:prstGeom prst="rect">
                      <a:avLst/>
                    </a:prstGeom>
                  </pic:spPr>
                </pic:pic>
              </a:graphicData>
            </a:graphic>
          </wp:inline>
        </w:drawing>
      </w:r>
    </w:p>
    <w:p w14:paraId="0086AD71" w14:textId="4D79BA14" w:rsidR="003B761A" w:rsidRDefault="00430345" w:rsidP="003B761A">
      <w:pPr>
        <w:pStyle w:val="ListParagraph"/>
        <w:ind w:left="284"/>
        <w:rPr>
          <w:lang w:val="en-IN"/>
        </w:rPr>
      </w:pPr>
      <w:r>
        <w:rPr>
          <w:lang w:val="en-IN"/>
        </w:rPr>
        <w:t xml:space="preserve">The denser the network became the overfitting also increased along with the increase in the performance of the network to tackle it drop out was introduced and the graph on the left shows how drop out layers has decreased the overfitting substantially. </w:t>
      </w:r>
    </w:p>
    <w:p w14:paraId="51E471C6" w14:textId="43ED90F8" w:rsidR="00430345" w:rsidRDefault="00430345" w:rsidP="003B761A">
      <w:pPr>
        <w:pStyle w:val="ListParagraph"/>
        <w:ind w:left="284"/>
        <w:rPr>
          <w:lang w:val="en-IN"/>
        </w:rPr>
      </w:pPr>
    </w:p>
    <w:p w14:paraId="0BDF6458" w14:textId="14194D2D" w:rsidR="00430345" w:rsidRDefault="00430345" w:rsidP="003B761A">
      <w:pPr>
        <w:pStyle w:val="ListParagraph"/>
        <w:ind w:left="284"/>
        <w:rPr>
          <w:lang w:val="en-IN"/>
        </w:rPr>
      </w:pPr>
    </w:p>
    <w:p w14:paraId="29B27C95" w14:textId="3F6233AD" w:rsidR="00430345" w:rsidRDefault="00430345" w:rsidP="003B761A">
      <w:pPr>
        <w:pStyle w:val="ListParagraph"/>
        <w:ind w:left="284"/>
        <w:rPr>
          <w:lang w:val="en-IN"/>
        </w:rPr>
      </w:pPr>
    </w:p>
    <w:p w14:paraId="35653BA1" w14:textId="07AD69C8" w:rsidR="00430345" w:rsidRDefault="00430345" w:rsidP="003B761A">
      <w:pPr>
        <w:pStyle w:val="ListParagraph"/>
        <w:ind w:left="284"/>
        <w:rPr>
          <w:lang w:val="en-IN"/>
        </w:rPr>
      </w:pPr>
    </w:p>
    <w:p w14:paraId="22BFCC6A" w14:textId="3311BF2C" w:rsidR="00430345" w:rsidRDefault="00430345" w:rsidP="003B761A">
      <w:pPr>
        <w:pStyle w:val="ListParagraph"/>
        <w:ind w:left="284"/>
        <w:rPr>
          <w:lang w:val="en-IN"/>
        </w:rPr>
      </w:pPr>
    </w:p>
    <w:p w14:paraId="4ADFCB75" w14:textId="068D247E" w:rsidR="00430345" w:rsidRDefault="00430345" w:rsidP="003B761A">
      <w:pPr>
        <w:pStyle w:val="ListParagraph"/>
        <w:ind w:left="284"/>
        <w:rPr>
          <w:lang w:val="en-IN"/>
        </w:rPr>
      </w:pPr>
    </w:p>
    <w:p w14:paraId="6FBDB935" w14:textId="2B42D52D" w:rsidR="00430345" w:rsidRDefault="00430345" w:rsidP="00430345">
      <w:pPr>
        <w:pStyle w:val="ListParagraph"/>
        <w:numPr>
          <w:ilvl w:val="0"/>
          <w:numId w:val="3"/>
        </w:numPr>
        <w:rPr>
          <w:lang w:val="en-IN"/>
        </w:rPr>
      </w:pPr>
      <w:r>
        <w:rPr>
          <w:lang w:val="en-IN"/>
        </w:rPr>
        <w:lastRenderedPageBreak/>
        <w:t>Third Denser layer</w:t>
      </w:r>
      <w:r w:rsidR="0019337A">
        <w:rPr>
          <w:lang w:val="en-IN"/>
        </w:rPr>
        <w:t xml:space="preserve"> (CNN3)</w:t>
      </w:r>
    </w:p>
    <w:p w14:paraId="407EFCE2" w14:textId="3A688905" w:rsidR="00430345" w:rsidRDefault="00430345" w:rsidP="00430345">
      <w:pPr>
        <w:rPr>
          <w:lang w:val="en-IN"/>
        </w:rPr>
      </w:pPr>
    </w:p>
    <w:p w14:paraId="028F64BC" w14:textId="6767318E" w:rsidR="00430345" w:rsidRDefault="00430345" w:rsidP="00430345">
      <w:pPr>
        <w:jc w:val="center"/>
        <w:rPr>
          <w:lang w:val="en-IN"/>
        </w:rPr>
      </w:pPr>
      <w:r>
        <w:rPr>
          <w:noProof/>
        </w:rPr>
        <w:drawing>
          <wp:inline distT="0" distB="0" distL="0" distR="0" wp14:anchorId="144D9FAC" wp14:editId="6F19C08D">
            <wp:extent cx="4430932" cy="3987504"/>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0860" cy="4005438"/>
                    </a:xfrm>
                    <a:prstGeom prst="rect">
                      <a:avLst/>
                    </a:prstGeom>
                  </pic:spPr>
                </pic:pic>
              </a:graphicData>
            </a:graphic>
          </wp:inline>
        </w:drawing>
      </w:r>
    </w:p>
    <w:p w14:paraId="6356089F" w14:textId="7695B657" w:rsidR="00430345" w:rsidRDefault="00430345" w:rsidP="00430345">
      <w:pPr>
        <w:rPr>
          <w:lang w:val="en-IN"/>
        </w:rPr>
      </w:pPr>
    </w:p>
    <w:p w14:paraId="68812E19" w14:textId="5E2701C2" w:rsidR="00430345" w:rsidRDefault="00430345" w:rsidP="00430345">
      <w:pPr>
        <w:rPr>
          <w:lang w:val="en-IN"/>
        </w:rPr>
      </w:pPr>
      <w:r>
        <w:rPr>
          <w:lang w:val="en-IN"/>
        </w:rPr>
        <w:t xml:space="preserve">Performance of the model : </w:t>
      </w:r>
    </w:p>
    <w:p w14:paraId="197B4D11" w14:textId="2A4833A2" w:rsidR="00430345" w:rsidRDefault="00430345" w:rsidP="00430345">
      <w:pPr>
        <w:rPr>
          <w:lang w:val="en-IN"/>
        </w:rPr>
      </w:pPr>
    </w:p>
    <w:p w14:paraId="2EF19902" w14:textId="3FC7A54D" w:rsidR="00430345" w:rsidRDefault="00430345" w:rsidP="00430345">
      <w:pPr>
        <w:rPr>
          <w:lang w:val="en-IN"/>
        </w:rPr>
      </w:pPr>
      <w:r>
        <w:rPr>
          <w:noProof/>
        </w:rPr>
        <w:drawing>
          <wp:inline distT="0" distB="0" distL="0" distR="0" wp14:anchorId="6FA36E94" wp14:editId="2BED0597">
            <wp:extent cx="2861310" cy="208645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7385" cy="2112763"/>
                    </a:xfrm>
                    <a:prstGeom prst="rect">
                      <a:avLst/>
                    </a:prstGeom>
                  </pic:spPr>
                </pic:pic>
              </a:graphicData>
            </a:graphic>
          </wp:inline>
        </w:drawing>
      </w:r>
      <w:r w:rsidR="0019337A">
        <w:rPr>
          <w:noProof/>
        </w:rPr>
        <w:drawing>
          <wp:inline distT="0" distB="0" distL="0" distR="0" wp14:anchorId="691D4A52" wp14:editId="5C41E24C">
            <wp:extent cx="2904979" cy="20857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0895" cy="2111534"/>
                    </a:xfrm>
                    <a:prstGeom prst="rect">
                      <a:avLst/>
                    </a:prstGeom>
                  </pic:spPr>
                </pic:pic>
              </a:graphicData>
            </a:graphic>
          </wp:inline>
        </w:drawing>
      </w:r>
    </w:p>
    <w:p w14:paraId="6FDA93C8" w14:textId="0B9842CB" w:rsidR="0019337A" w:rsidRDefault="0019337A" w:rsidP="00430345">
      <w:pPr>
        <w:rPr>
          <w:lang w:val="en-IN"/>
        </w:rPr>
      </w:pPr>
      <w:r>
        <w:rPr>
          <w:lang w:val="en-IN"/>
        </w:rPr>
        <w:t>Comparison of all the three models along with the baseline model:</w:t>
      </w:r>
    </w:p>
    <w:p w14:paraId="6B47139A" w14:textId="20C7DB15" w:rsidR="0019337A" w:rsidRDefault="0019337A" w:rsidP="00430345">
      <w:pPr>
        <w:rPr>
          <w:lang w:val="en-IN"/>
        </w:rPr>
      </w:pPr>
    </w:p>
    <w:p w14:paraId="2E2C69E8" w14:textId="7CB9C812" w:rsidR="0019337A" w:rsidRDefault="0019337A" w:rsidP="00430345">
      <w:pPr>
        <w:rPr>
          <w:lang w:val="en-IN"/>
        </w:rPr>
      </w:pPr>
      <w:r>
        <w:rPr>
          <w:lang w:val="en-IN"/>
        </w:rPr>
        <w:t xml:space="preserve">From the comparison we can observe that the baseline model had a much more validation accuracy than the rest of the </w:t>
      </w:r>
      <w:proofErr w:type="gramStart"/>
      <w:r>
        <w:rPr>
          <w:lang w:val="en-IN"/>
        </w:rPr>
        <w:t>networks</w:t>
      </w:r>
      <w:proofErr w:type="gramEnd"/>
      <w:r>
        <w:rPr>
          <w:lang w:val="en-IN"/>
        </w:rPr>
        <w:t xml:space="preserve"> but they seem to be overfitting tremendously. Drop out did reduce the over fitting but it did not improve the accuracy of the network. This is </w:t>
      </w:r>
      <w:r w:rsidRPr="0019337A">
        <w:rPr>
          <w:b/>
          <w:bCs/>
          <w:lang w:val="en-IN"/>
        </w:rPr>
        <w:t>due to the less amount of data</w:t>
      </w:r>
      <w:r>
        <w:rPr>
          <w:b/>
          <w:bCs/>
          <w:lang w:val="en-IN"/>
        </w:rPr>
        <w:t xml:space="preserve"> in the training dataset. </w:t>
      </w:r>
      <w:r>
        <w:rPr>
          <w:lang w:val="en-IN"/>
        </w:rPr>
        <w:t xml:space="preserve"> To counter this </w:t>
      </w:r>
      <w:proofErr w:type="gramStart"/>
      <w:r>
        <w:rPr>
          <w:lang w:val="en-IN"/>
        </w:rPr>
        <w:t>problem</w:t>
      </w:r>
      <w:proofErr w:type="gramEnd"/>
      <w:r>
        <w:rPr>
          <w:lang w:val="en-IN"/>
        </w:rPr>
        <w:t xml:space="preserve"> we would add data augmentation and see how the model react. For that we would be taking two of the denser </w:t>
      </w:r>
      <w:proofErr w:type="gramStart"/>
      <w:r>
        <w:rPr>
          <w:lang w:val="en-IN"/>
        </w:rPr>
        <w:t>layer</w:t>
      </w:r>
      <w:proofErr w:type="gramEnd"/>
      <w:r>
        <w:rPr>
          <w:lang w:val="en-IN"/>
        </w:rPr>
        <w:t xml:space="preserve"> which would be CNN2 and CNN3. </w:t>
      </w:r>
    </w:p>
    <w:p w14:paraId="7E3D42C3" w14:textId="0F372628" w:rsidR="0019337A" w:rsidRDefault="0019337A" w:rsidP="00430345">
      <w:pPr>
        <w:rPr>
          <w:lang w:val="en-IN"/>
        </w:rPr>
      </w:pPr>
    </w:p>
    <w:p w14:paraId="51BF94FC" w14:textId="0C2C07AC" w:rsidR="0019337A" w:rsidRDefault="0019337A" w:rsidP="00430345">
      <w:pPr>
        <w:rPr>
          <w:lang w:val="en-IN"/>
        </w:rPr>
      </w:pPr>
      <w:r>
        <w:rPr>
          <w:lang w:val="en-IN"/>
        </w:rPr>
        <w:lastRenderedPageBreak/>
        <w:t xml:space="preserve">Comparison of CNN2 with Data Augmentation and without data augmentation </w:t>
      </w:r>
    </w:p>
    <w:p w14:paraId="102EFCB9" w14:textId="75A1F143" w:rsidR="0019337A" w:rsidRDefault="0019337A" w:rsidP="00430345">
      <w:pPr>
        <w:rPr>
          <w:lang w:val="en-IN"/>
        </w:rPr>
      </w:pPr>
    </w:p>
    <w:p w14:paraId="60B1900C" w14:textId="16F00E2E" w:rsidR="0019337A" w:rsidRDefault="0019337A" w:rsidP="00430345">
      <w:pPr>
        <w:rPr>
          <w:lang w:val="en-IN"/>
        </w:rPr>
      </w:pPr>
    </w:p>
    <w:p w14:paraId="125CAAD1" w14:textId="284E5EF2" w:rsidR="0019337A" w:rsidRDefault="0019337A" w:rsidP="00430345">
      <w:pPr>
        <w:rPr>
          <w:lang w:val="en-IN"/>
        </w:rPr>
      </w:pPr>
      <w:r>
        <w:rPr>
          <w:noProof/>
        </w:rPr>
        <w:drawing>
          <wp:inline distT="0" distB="0" distL="0" distR="0" wp14:anchorId="779872D8" wp14:editId="4AAB5C8F">
            <wp:extent cx="3235569" cy="2306157"/>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5361" cy="2348774"/>
                    </a:xfrm>
                    <a:prstGeom prst="rect">
                      <a:avLst/>
                    </a:prstGeom>
                  </pic:spPr>
                </pic:pic>
              </a:graphicData>
            </a:graphic>
          </wp:inline>
        </w:drawing>
      </w:r>
      <w:r>
        <w:rPr>
          <w:noProof/>
        </w:rPr>
        <w:drawing>
          <wp:inline distT="0" distB="0" distL="0" distR="0" wp14:anchorId="2F38F0B9" wp14:editId="58EA1C59">
            <wp:extent cx="3305908" cy="22358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620" cy="2267427"/>
                    </a:xfrm>
                    <a:prstGeom prst="rect">
                      <a:avLst/>
                    </a:prstGeom>
                  </pic:spPr>
                </pic:pic>
              </a:graphicData>
            </a:graphic>
          </wp:inline>
        </w:drawing>
      </w:r>
    </w:p>
    <w:p w14:paraId="619D30DF" w14:textId="02474548" w:rsidR="0019337A" w:rsidRDefault="0019337A" w:rsidP="00430345">
      <w:pPr>
        <w:rPr>
          <w:lang w:val="en-IN"/>
        </w:rPr>
      </w:pPr>
    </w:p>
    <w:p w14:paraId="6FF03D64" w14:textId="52627CC8" w:rsidR="003644FA" w:rsidRDefault="0019337A" w:rsidP="00430345">
      <w:pPr>
        <w:rPr>
          <w:lang w:val="en-IN"/>
        </w:rPr>
      </w:pPr>
      <w:r>
        <w:rPr>
          <w:lang w:val="en-IN"/>
        </w:rPr>
        <w:t xml:space="preserve">The left graph shows the CNN2 network without data augmentation and the right one shows the trend with data augmentation. We can see from the graph that even without dropout the network did not overfit which concludes that neural networks are data hungry and the more data it has the better it performs. </w:t>
      </w:r>
      <w:r w:rsidR="003644FA">
        <w:rPr>
          <w:lang w:val="en-IN"/>
        </w:rPr>
        <w:t xml:space="preserve">The same goes with the CNN3 which can be observed in the below pair of graphs. </w:t>
      </w:r>
    </w:p>
    <w:p w14:paraId="2759F87F" w14:textId="419EF2EF" w:rsidR="003644FA" w:rsidRDefault="003644FA" w:rsidP="00430345">
      <w:pPr>
        <w:rPr>
          <w:lang w:val="en-IN"/>
        </w:rPr>
      </w:pPr>
    </w:p>
    <w:p w14:paraId="09DA89A7" w14:textId="1FDF8271" w:rsidR="003644FA" w:rsidRDefault="003644FA" w:rsidP="00430345">
      <w:pPr>
        <w:rPr>
          <w:lang w:val="en-IN"/>
        </w:rPr>
      </w:pPr>
    </w:p>
    <w:p w14:paraId="5C9BFA6C" w14:textId="666D394A" w:rsidR="003644FA" w:rsidRDefault="003644FA" w:rsidP="00430345">
      <w:pPr>
        <w:rPr>
          <w:lang w:val="en-IN"/>
        </w:rPr>
      </w:pPr>
      <w:r>
        <w:rPr>
          <w:noProof/>
        </w:rPr>
        <w:drawing>
          <wp:inline distT="0" distB="0" distL="0" distR="0" wp14:anchorId="365EF2AC" wp14:editId="026E8EE9">
            <wp:extent cx="2860649" cy="231809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3663" cy="2352948"/>
                    </a:xfrm>
                    <a:prstGeom prst="rect">
                      <a:avLst/>
                    </a:prstGeom>
                  </pic:spPr>
                </pic:pic>
              </a:graphicData>
            </a:graphic>
          </wp:inline>
        </w:drawing>
      </w:r>
      <w:r>
        <w:rPr>
          <w:noProof/>
        </w:rPr>
        <w:drawing>
          <wp:inline distT="0" distB="0" distL="0" distR="0" wp14:anchorId="42C9DC6F" wp14:editId="6E1DDAE7">
            <wp:extent cx="3334585" cy="226489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3090" cy="2277467"/>
                    </a:xfrm>
                    <a:prstGeom prst="rect">
                      <a:avLst/>
                    </a:prstGeom>
                  </pic:spPr>
                </pic:pic>
              </a:graphicData>
            </a:graphic>
          </wp:inline>
        </w:drawing>
      </w:r>
    </w:p>
    <w:p w14:paraId="073BB204" w14:textId="26E23093" w:rsidR="003644FA" w:rsidRDefault="003644FA" w:rsidP="00430345">
      <w:pPr>
        <w:rPr>
          <w:lang w:val="en-IN"/>
        </w:rPr>
      </w:pPr>
    </w:p>
    <w:p w14:paraId="4E6E4015" w14:textId="05350628" w:rsidR="003644FA" w:rsidRDefault="003644FA" w:rsidP="00430345">
      <w:pPr>
        <w:rPr>
          <w:lang w:val="en-IN"/>
        </w:rPr>
      </w:pPr>
      <w:r>
        <w:rPr>
          <w:lang w:val="en-IN"/>
        </w:rPr>
        <w:t xml:space="preserve">We can see that the validation accuracy is gradually increasing without much oscillation and inline with training accuracy which is a good sign. Due to time constraints and computational challenges, the models </w:t>
      </w:r>
      <w:proofErr w:type="gramStart"/>
      <w:r>
        <w:rPr>
          <w:lang w:val="en-IN"/>
        </w:rPr>
        <w:t>has</w:t>
      </w:r>
      <w:proofErr w:type="gramEnd"/>
      <w:r>
        <w:rPr>
          <w:lang w:val="en-IN"/>
        </w:rPr>
        <w:t xml:space="preserve"> been trained only for 60 epochs. </w:t>
      </w:r>
    </w:p>
    <w:p w14:paraId="5E39E57A" w14:textId="6E2554F5" w:rsidR="003644FA" w:rsidRDefault="003644FA" w:rsidP="00430345">
      <w:pPr>
        <w:rPr>
          <w:lang w:val="en-IN"/>
        </w:rPr>
      </w:pPr>
    </w:p>
    <w:p w14:paraId="29391A77" w14:textId="0EB90A98" w:rsidR="003644FA" w:rsidRDefault="003644FA" w:rsidP="00430345">
      <w:pPr>
        <w:rPr>
          <w:lang w:val="en-IN"/>
        </w:rPr>
      </w:pPr>
    </w:p>
    <w:p w14:paraId="6BD82802" w14:textId="5E83B6CE" w:rsidR="003644FA" w:rsidRDefault="003644FA" w:rsidP="00430345">
      <w:pPr>
        <w:rPr>
          <w:lang w:val="en-IN"/>
        </w:rPr>
      </w:pPr>
    </w:p>
    <w:p w14:paraId="7E08F431" w14:textId="388D0991" w:rsidR="003644FA" w:rsidRDefault="003644FA" w:rsidP="00430345">
      <w:pPr>
        <w:rPr>
          <w:lang w:val="en-IN"/>
        </w:rPr>
      </w:pPr>
    </w:p>
    <w:p w14:paraId="15B4CCA1" w14:textId="541B04DE" w:rsidR="003644FA" w:rsidRDefault="003644FA" w:rsidP="00430345">
      <w:pPr>
        <w:rPr>
          <w:lang w:val="en-IN"/>
        </w:rPr>
      </w:pPr>
    </w:p>
    <w:p w14:paraId="2B96A452" w14:textId="4D2AB84D" w:rsidR="003644FA" w:rsidRDefault="003644FA" w:rsidP="00430345">
      <w:pPr>
        <w:rPr>
          <w:lang w:val="en-IN"/>
        </w:rPr>
      </w:pPr>
    </w:p>
    <w:p w14:paraId="7AED4BFE" w14:textId="7C89504C" w:rsidR="003644FA" w:rsidRDefault="003644FA" w:rsidP="00430345">
      <w:pPr>
        <w:rPr>
          <w:lang w:val="en-IN"/>
        </w:rPr>
      </w:pPr>
    </w:p>
    <w:p w14:paraId="3ADA6BB8" w14:textId="68635246" w:rsidR="003644FA" w:rsidRDefault="003644FA" w:rsidP="00430345">
      <w:pPr>
        <w:rPr>
          <w:lang w:val="en-IN"/>
        </w:rPr>
      </w:pPr>
    </w:p>
    <w:p w14:paraId="45583EDE" w14:textId="657092A7" w:rsidR="003644FA" w:rsidRDefault="003644FA" w:rsidP="00430345">
      <w:pPr>
        <w:rPr>
          <w:lang w:val="en-IN"/>
        </w:rPr>
      </w:pPr>
    </w:p>
    <w:p w14:paraId="2AB6FFDD" w14:textId="234D1078" w:rsidR="003644FA" w:rsidRDefault="003644FA" w:rsidP="00430345">
      <w:pPr>
        <w:rPr>
          <w:lang w:val="en-IN"/>
        </w:rPr>
      </w:pPr>
      <w:r>
        <w:rPr>
          <w:lang w:val="en-IN"/>
        </w:rPr>
        <w:t xml:space="preserve">(II) Building an CNN Ensemble </w:t>
      </w:r>
    </w:p>
    <w:p w14:paraId="5E7D9493" w14:textId="12B9A219" w:rsidR="003644FA" w:rsidRDefault="003644FA" w:rsidP="00430345">
      <w:pPr>
        <w:rPr>
          <w:lang w:val="en-IN"/>
        </w:rPr>
      </w:pPr>
    </w:p>
    <w:p w14:paraId="768C52A0" w14:textId="366A5960" w:rsidR="003644FA" w:rsidRDefault="003644FA" w:rsidP="00430345">
      <w:pPr>
        <w:rPr>
          <w:lang w:val="en-IN"/>
        </w:rPr>
      </w:pPr>
      <w:r>
        <w:rPr>
          <w:lang w:val="en-IN"/>
        </w:rPr>
        <w:t xml:space="preserve">To do this vgg16 architecture has been used and three models was initialized with the same architecture. </w:t>
      </w:r>
    </w:p>
    <w:p w14:paraId="28F38055" w14:textId="208F0928" w:rsidR="003644FA" w:rsidRDefault="003644FA" w:rsidP="00430345">
      <w:pPr>
        <w:rPr>
          <w:lang w:val="en-IN"/>
        </w:rPr>
      </w:pPr>
    </w:p>
    <w:p w14:paraId="2A5F19ED" w14:textId="5017F8AE" w:rsidR="003644FA" w:rsidRDefault="003644FA" w:rsidP="00430345">
      <w:pPr>
        <w:rPr>
          <w:lang w:val="en-IN"/>
        </w:rPr>
      </w:pPr>
      <w:r>
        <w:rPr>
          <w:lang w:val="en-IN"/>
        </w:rPr>
        <w:t xml:space="preserve">Methodology used </w:t>
      </w:r>
    </w:p>
    <w:p w14:paraId="42AC10BD" w14:textId="5E0B0138" w:rsidR="003644FA" w:rsidRDefault="003644FA" w:rsidP="00430345">
      <w:pPr>
        <w:rPr>
          <w:lang w:val="en-IN"/>
        </w:rPr>
      </w:pPr>
    </w:p>
    <w:p w14:paraId="673AA406" w14:textId="598C2243" w:rsidR="003644FA" w:rsidRDefault="003644FA" w:rsidP="003644FA">
      <w:pPr>
        <w:jc w:val="center"/>
        <w:rPr>
          <w:lang w:val="en-IN"/>
        </w:rPr>
      </w:pPr>
      <w:r>
        <w:rPr>
          <w:noProof/>
          <w:lang w:val="en-IN"/>
        </w:rPr>
        <w:drawing>
          <wp:inline distT="0" distB="0" distL="0" distR="0" wp14:anchorId="4478F372" wp14:editId="7D205C91">
            <wp:extent cx="4476750" cy="2628900"/>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gg16.png"/>
                    <pic:cNvPicPr/>
                  </pic:nvPicPr>
                  <pic:blipFill>
                    <a:blip r:embed="rId23">
                      <a:extLst>
                        <a:ext uri="{28A0092B-C50C-407E-A947-70E740481C1C}">
                          <a14:useLocalDpi xmlns:a14="http://schemas.microsoft.com/office/drawing/2010/main" val="0"/>
                        </a:ext>
                      </a:extLst>
                    </a:blip>
                    <a:stretch>
                      <a:fillRect/>
                    </a:stretch>
                  </pic:blipFill>
                  <pic:spPr>
                    <a:xfrm>
                      <a:off x="0" y="0"/>
                      <a:ext cx="4476750" cy="2628900"/>
                    </a:xfrm>
                    <a:prstGeom prst="rect">
                      <a:avLst/>
                    </a:prstGeom>
                  </pic:spPr>
                </pic:pic>
              </a:graphicData>
            </a:graphic>
          </wp:inline>
        </w:drawing>
      </w:r>
    </w:p>
    <w:p w14:paraId="5E86738C" w14:textId="7F484206" w:rsidR="003644FA" w:rsidRDefault="003644FA" w:rsidP="003644FA">
      <w:pPr>
        <w:rPr>
          <w:lang w:val="en-IN"/>
        </w:rPr>
      </w:pPr>
    </w:p>
    <w:p w14:paraId="1219DF30" w14:textId="0593E36C" w:rsidR="003644FA" w:rsidRDefault="003644FA" w:rsidP="003644FA">
      <w:pPr>
        <w:rPr>
          <w:lang w:val="en-IN"/>
        </w:rPr>
      </w:pPr>
    </w:p>
    <w:p w14:paraId="1A0E7A3B" w14:textId="7ECC6010" w:rsidR="003644FA" w:rsidRDefault="003644FA" w:rsidP="003644FA">
      <w:pPr>
        <w:rPr>
          <w:lang w:val="en-IN"/>
        </w:rPr>
      </w:pPr>
      <w:r>
        <w:rPr>
          <w:lang w:val="en-IN"/>
        </w:rPr>
        <w:t xml:space="preserve">From the above network architecture three base learners are initialized. Since it is a deeper architecture only three base learners are included and trained to their best. </w:t>
      </w:r>
    </w:p>
    <w:p w14:paraId="018E34A3" w14:textId="4785F734" w:rsidR="003644FA" w:rsidRDefault="003644FA" w:rsidP="003644FA">
      <w:pPr>
        <w:rPr>
          <w:lang w:val="en-IN"/>
        </w:rPr>
      </w:pPr>
    </w:p>
    <w:p w14:paraId="79696340" w14:textId="5B117FFD" w:rsidR="003644FA" w:rsidRDefault="003644FA" w:rsidP="003644FA">
      <w:pPr>
        <w:rPr>
          <w:lang w:val="en-IN"/>
        </w:rPr>
      </w:pPr>
    </w:p>
    <w:p w14:paraId="496802EC" w14:textId="3644F4CC" w:rsidR="003644FA" w:rsidRDefault="003644FA" w:rsidP="003644FA">
      <w:pPr>
        <w:rPr>
          <w:lang w:val="en-IN"/>
        </w:rPr>
      </w:pPr>
    </w:p>
    <w:p w14:paraId="0E700084" w14:textId="0DD8AAC1" w:rsidR="003644FA" w:rsidRDefault="003644FA" w:rsidP="003644FA">
      <w:pPr>
        <w:rPr>
          <w:rStyle w:val="textlayer--absolute"/>
          <w:rFonts w:ascii="Arial" w:hAnsi="Arial" w:cs="Arial"/>
          <w:shd w:val="clear" w:color="auto" w:fill="F2F2F2"/>
        </w:rPr>
      </w:pPr>
      <w:r w:rsidRPr="003644FA">
        <w:rPr>
          <w:rStyle w:val="textlayer--absolute"/>
          <w:rFonts w:ascii="Arial" w:hAnsi="Arial" w:cs="Arial"/>
          <w:b/>
          <w:bCs/>
          <w:shd w:val="clear" w:color="auto" w:fill="F2F2F2"/>
        </w:rPr>
        <w:t xml:space="preserve">The source of variability in your </w:t>
      </w:r>
      <w:proofErr w:type="spellStart"/>
      <w:r w:rsidRPr="003644FA">
        <w:rPr>
          <w:rStyle w:val="textlayer--absolute"/>
          <w:rFonts w:ascii="Arial" w:hAnsi="Arial" w:cs="Arial"/>
          <w:b/>
          <w:bCs/>
          <w:shd w:val="clear" w:color="auto" w:fill="F2F2F2"/>
        </w:rPr>
        <w:t>ensembleand</w:t>
      </w:r>
      <w:proofErr w:type="spellEnd"/>
      <w:r w:rsidRPr="003644FA">
        <w:rPr>
          <w:rStyle w:val="textlayer--absolute"/>
          <w:rFonts w:ascii="Arial" w:hAnsi="Arial" w:cs="Arial"/>
          <w:b/>
          <w:bCs/>
          <w:shd w:val="clear" w:color="auto" w:fill="F2F2F2"/>
        </w:rPr>
        <w:t xml:space="preserve"> why variability is an important factor when building an ensemble</w:t>
      </w:r>
      <w:r>
        <w:rPr>
          <w:rStyle w:val="textlayer--absolute"/>
          <w:rFonts w:ascii="Arial" w:hAnsi="Arial" w:cs="Arial"/>
          <w:shd w:val="clear" w:color="auto" w:fill="F2F2F2"/>
        </w:rPr>
        <w:t xml:space="preserve">? </w:t>
      </w:r>
    </w:p>
    <w:p w14:paraId="4C1B6F00" w14:textId="537E3861" w:rsidR="003644FA" w:rsidRDefault="003644FA" w:rsidP="003644FA">
      <w:pPr>
        <w:rPr>
          <w:rStyle w:val="textlayer--absolute"/>
          <w:rFonts w:ascii="Arial" w:hAnsi="Arial" w:cs="Arial"/>
          <w:shd w:val="clear" w:color="auto" w:fill="F2F2F2"/>
        </w:rPr>
      </w:pPr>
    </w:p>
    <w:p w14:paraId="6FE828B9" w14:textId="7214C8A1" w:rsidR="003644FA" w:rsidRDefault="00163877" w:rsidP="003644FA">
      <w:pPr>
        <w:rPr>
          <w:lang w:val="en-IN"/>
        </w:rPr>
      </w:pPr>
      <w:r>
        <w:rPr>
          <w:lang w:val="en-IN"/>
        </w:rPr>
        <w:t xml:space="preserve">The Source of variability comes from the fact that </w:t>
      </w:r>
      <w:proofErr w:type="spellStart"/>
      <w:r>
        <w:rPr>
          <w:lang w:val="en-IN"/>
        </w:rPr>
        <w:t>everytime</w:t>
      </w:r>
      <w:proofErr w:type="spellEnd"/>
      <w:r>
        <w:rPr>
          <w:lang w:val="en-IN"/>
        </w:rPr>
        <w:t xml:space="preserve"> the model is </w:t>
      </w:r>
      <w:proofErr w:type="spellStart"/>
      <w:r>
        <w:rPr>
          <w:lang w:val="en-IN"/>
        </w:rPr>
        <w:t>initiliazed</w:t>
      </w:r>
      <w:proofErr w:type="spellEnd"/>
      <w:r>
        <w:rPr>
          <w:lang w:val="en-IN"/>
        </w:rPr>
        <w:t xml:space="preserve">, even though it is the same architecture, the weights are randomly initialized which introduces the variability in the ensemble models. </w:t>
      </w:r>
    </w:p>
    <w:p w14:paraId="2261AE8B" w14:textId="1871CD43" w:rsidR="00163877" w:rsidRDefault="00163877" w:rsidP="003644FA">
      <w:pPr>
        <w:rPr>
          <w:lang w:val="en-IN"/>
        </w:rPr>
      </w:pPr>
    </w:p>
    <w:p w14:paraId="60DC30BF" w14:textId="048FD572" w:rsidR="00163877" w:rsidRDefault="00163877" w:rsidP="003644FA">
      <w:pPr>
        <w:rPr>
          <w:lang w:val="en-IN"/>
        </w:rPr>
      </w:pPr>
      <w:r>
        <w:rPr>
          <w:lang w:val="en-IN"/>
        </w:rPr>
        <w:t xml:space="preserve">Variability is important factor in building an ensemble because of the way it works. We get </w:t>
      </w:r>
      <w:proofErr w:type="gramStart"/>
      <w:r>
        <w:rPr>
          <w:lang w:val="en-IN"/>
        </w:rPr>
        <w:t>a number of</w:t>
      </w:r>
      <w:proofErr w:type="gramEnd"/>
      <w:r>
        <w:rPr>
          <w:lang w:val="en-IN"/>
        </w:rPr>
        <w:t xml:space="preserve"> models and pick the results based on max voting, in this case we do it based on average. If there is no variability all the models would reproduce the same results and the purpose of using ensemble fails. </w:t>
      </w:r>
    </w:p>
    <w:p w14:paraId="1CFC356E" w14:textId="129A8D96" w:rsidR="00163877" w:rsidRDefault="00163877" w:rsidP="003644FA">
      <w:pPr>
        <w:rPr>
          <w:lang w:val="en-IN"/>
        </w:rPr>
      </w:pPr>
    </w:p>
    <w:p w14:paraId="2B7BA100" w14:textId="74B0B594" w:rsidR="00163877" w:rsidRPr="00163877" w:rsidRDefault="00163877" w:rsidP="003644FA">
      <w:pPr>
        <w:rPr>
          <w:b/>
          <w:bCs/>
          <w:lang w:val="en-IN"/>
        </w:rPr>
      </w:pPr>
      <w:r w:rsidRPr="00163877">
        <w:rPr>
          <w:b/>
          <w:bCs/>
          <w:lang w:val="en-IN"/>
        </w:rPr>
        <w:t>Compare the performance of ensemble with each of the base learners</w:t>
      </w:r>
    </w:p>
    <w:p w14:paraId="1ABDBDE7" w14:textId="3A32D3EB" w:rsidR="003644FA" w:rsidRDefault="003644FA" w:rsidP="003644FA">
      <w:pPr>
        <w:rPr>
          <w:lang w:val="en-IN"/>
        </w:rPr>
      </w:pPr>
    </w:p>
    <w:p w14:paraId="7F2F23F0" w14:textId="4E82BBF4" w:rsidR="00163877" w:rsidRDefault="00163877" w:rsidP="003644FA">
      <w:pPr>
        <w:jc w:val="center"/>
        <w:rPr>
          <w:lang w:val="en-IN"/>
        </w:rPr>
      </w:pPr>
    </w:p>
    <w:p w14:paraId="08714C98" w14:textId="7D942B99" w:rsidR="00163877" w:rsidRDefault="00163877" w:rsidP="003644FA">
      <w:pPr>
        <w:jc w:val="center"/>
        <w:rPr>
          <w:lang w:val="en-IN"/>
        </w:rPr>
      </w:pPr>
    </w:p>
    <w:p w14:paraId="38597841" w14:textId="5B673033" w:rsidR="00163877" w:rsidRDefault="00163877" w:rsidP="003644FA">
      <w:pPr>
        <w:jc w:val="center"/>
        <w:rPr>
          <w:lang w:val="en-IN"/>
        </w:rPr>
      </w:pPr>
    </w:p>
    <w:p w14:paraId="5F0D7762" w14:textId="6CE5376B" w:rsidR="003644FA" w:rsidRDefault="003644FA" w:rsidP="00163877">
      <w:pPr>
        <w:rPr>
          <w:lang w:val="en-IN"/>
        </w:rPr>
      </w:pPr>
    </w:p>
    <w:p w14:paraId="308C0220" w14:textId="063A6204" w:rsidR="00163877" w:rsidRDefault="00163877" w:rsidP="00163877">
      <w:pPr>
        <w:rPr>
          <w:lang w:val="en-IN"/>
        </w:rPr>
      </w:pPr>
    </w:p>
    <w:p w14:paraId="08CEE582" w14:textId="04476C98" w:rsidR="00163877" w:rsidRDefault="00163877" w:rsidP="00163877">
      <w:pPr>
        <w:rPr>
          <w:lang w:val="en-IN"/>
        </w:rPr>
      </w:pPr>
    </w:p>
    <w:p w14:paraId="431DB7D2" w14:textId="41F60992" w:rsidR="00163877" w:rsidRPr="00163877" w:rsidRDefault="00163877" w:rsidP="00163877">
      <w:pPr>
        <w:rPr>
          <w:b/>
          <w:bCs/>
          <w:lang w:val="en-IN"/>
        </w:rPr>
      </w:pPr>
      <w:r w:rsidRPr="00163877">
        <w:rPr>
          <w:b/>
          <w:bCs/>
          <w:lang w:val="en-IN"/>
        </w:rPr>
        <w:t>Base learner 1 performance</w:t>
      </w:r>
    </w:p>
    <w:p w14:paraId="44A487A0" w14:textId="76F3DF7C" w:rsidR="00163877" w:rsidRDefault="00163877" w:rsidP="00163877">
      <w:pPr>
        <w:rPr>
          <w:lang w:val="en-IN"/>
        </w:rPr>
      </w:pPr>
    </w:p>
    <w:p w14:paraId="04D19A80" w14:textId="339311BF" w:rsidR="00163877" w:rsidRDefault="00163877" w:rsidP="00163877">
      <w:pPr>
        <w:jc w:val="center"/>
        <w:rPr>
          <w:lang w:val="en-IN"/>
        </w:rPr>
      </w:pPr>
      <w:r>
        <w:rPr>
          <w:noProof/>
        </w:rPr>
        <w:drawing>
          <wp:inline distT="0" distB="0" distL="0" distR="0" wp14:anchorId="2B890AA8" wp14:editId="58B43FA0">
            <wp:extent cx="3439551" cy="2411172"/>
            <wp:effectExtent l="0" t="0" r="889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6090" cy="2422766"/>
                    </a:xfrm>
                    <a:prstGeom prst="rect">
                      <a:avLst/>
                    </a:prstGeom>
                  </pic:spPr>
                </pic:pic>
              </a:graphicData>
            </a:graphic>
          </wp:inline>
        </w:drawing>
      </w:r>
    </w:p>
    <w:p w14:paraId="2C1C8BC7" w14:textId="2D1AA1EA" w:rsidR="00163877" w:rsidRPr="00163877" w:rsidRDefault="00163877" w:rsidP="00163877">
      <w:pPr>
        <w:rPr>
          <w:b/>
          <w:bCs/>
          <w:lang w:val="en-IN"/>
        </w:rPr>
      </w:pPr>
      <w:r w:rsidRPr="00163877">
        <w:rPr>
          <w:b/>
          <w:bCs/>
          <w:lang w:val="en-IN"/>
        </w:rPr>
        <w:t>Base Learner 2 Performance</w:t>
      </w:r>
    </w:p>
    <w:p w14:paraId="37F4B3BE" w14:textId="41A04ACD" w:rsidR="00163877" w:rsidRDefault="00163877" w:rsidP="00163877">
      <w:pPr>
        <w:rPr>
          <w:lang w:val="en-IN"/>
        </w:rPr>
      </w:pPr>
    </w:p>
    <w:p w14:paraId="3D627EF4" w14:textId="3E70E207" w:rsidR="00163877" w:rsidRDefault="00163877" w:rsidP="00163877">
      <w:pPr>
        <w:jc w:val="center"/>
        <w:rPr>
          <w:lang w:val="en-IN"/>
        </w:rPr>
      </w:pPr>
      <w:r>
        <w:rPr>
          <w:noProof/>
        </w:rPr>
        <w:drawing>
          <wp:inline distT="0" distB="0" distL="0" distR="0" wp14:anchorId="0B9C0B40" wp14:editId="219EB7DB">
            <wp:extent cx="2564765" cy="2187526"/>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4040" cy="2229553"/>
                    </a:xfrm>
                    <a:prstGeom prst="rect">
                      <a:avLst/>
                    </a:prstGeom>
                  </pic:spPr>
                </pic:pic>
              </a:graphicData>
            </a:graphic>
          </wp:inline>
        </w:drawing>
      </w:r>
    </w:p>
    <w:p w14:paraId="0DBD6A74" w14:textId="61001D68" w:rsidR="003644FA" w:rsidRDefault="003644FA" w:rsidP="00163877">
      <w:pPr>
        <w:rPr>
          <w:lang w:val="en-IN"/>
        </w:rPr>
      </w:pPr>
    </w:p>
    <w:p w14:paraId="5C74F83F" w14:textId="72B6EF58" w:rsidR="00163877" w:rsidRPr="00163877" w:rsidRDefault="00163877" w:rsidP="00163877">
      <w:pPr>
        <w:rPr>
          <w:b/>
          <w:bCs/>
          <w:lang w:val="en-IN"/>
        </w:rPr>
      </w:pPr>
      <w:r w:rsidRPr="00163877">
        <w:rPr>
          <w:b/>
          <w:bCs/>
          <w:lang w:val="en-IN"/>
        </w:rPr>
        <w:t>Base Learner 3 Performance</w:t>
      </w:r>
    </w:p>
    <w:p w14:paraId="442B0A6E" w14:textId="423BEBD0" w:rsidR="00163877" w:rsidRDefault="00163877" w:rsidP="00163877">
      <w:pPr>
        <w:rPr>
          <w:lang w:val="en-IN"/>
        </w:rPr>
      </w:pPr>
    </w:p>
    <w:p w14:paraId="0FD259D7" w14:textId="13CD4754" w:rsidR="00163877" w:rsidRDefault="00163877" w:rsidP="00163877">
      <w:pPr>
        <w:rPr>
          <w:lang w:val="en-IN"/>
        </w:rPr>
      </w:pPr>
    </w:p>
    <w:p w14:paraId="45361A29" w14:textId="3CBFEF75" w:rsidR="00163877" w:rsidRDefault="00163877" w:rsidP="00163877">
      <w:pPr>
        <w:jc w:val="center"/>
        <w:rPr>
          <w:lang w:val="en-IN"/>
        </w:rPr>
      </w:pPr>
      <w:r>
        <w:rPr>
          <w:noProof/>
        </w:rPr>
        <w:drawing>
          <wp:inline distT="0" distB="0" distL="0" distR="0" wp14:anchorId="2A522E4D" wp14:editId="4A463575">
            <wp:extent cx="3425483" cy="2354678"/>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6835" cy="2369355"/>
                    </a:xfrm>
                    <a:prstGeom prst="rect">
                      <a:avLst/>
                    </a:prstGeom>
                  </pic:spPr>
                </pic:pic>
              </a:graphicData>
            </a:graphic>
          </wp:inline>
        </w:drawing>
      </w:r>
    </w:p>
    <w:p w14:paraId="3864E1CE" w14:textId="77777777" w:rsidR="00163877" w:rsidRDefault="00163877" w:rsidP="00163877">
      <w:pPr>
        <w:jc w:val="center"/>
        <w:rPr>
          <w:rFonts w:ascii="Times New Roman" w:hAnsi="Times New Roman" w:cs="Times New Roman"/>
          <w:b/>
          <w:bCs/>
          <w:sz w:val="28"/>
          <w:szCs w:val="28"/>
          <w:lang w:val="en-IE"/>
        </w:rPr>
      </w:pPr>
      <w:r>
        <w:rPr>
          <w:rFonts w:ascii="Times New Roman" w:hAnsi="Times New Roman" w:cs="Times New Roman"/>
          <w:b/>
          <w:bCs/>
          <w:sz w:val="28"/>
          <w:szCs w:val="28"/>
          <w:lang w:val="en-IE"/>
        </w:rPr>
        <w:lastRenderedPageBreak/>
        <w:t>Part-B</w:t>
      </w:r>
    </w:p>
    <w:p w14:paraId="113771EF" w14:textId="77777777" w:rsidR="00163877" w:rsidRDefault="00163877" w:rsidP="00163877">
      <w:pPr>
        <w:jc w:val="both"/>
        <w:rPr>
          <w:rFonts w:ascii="Times New Roman" w:hAnsi="Times New Roman" w:cs="Times New Roman"/>
          <w:lang w:val="en-IE"/>
        </w:rPr>
      </w:pPr>
      <w:r>
        <w:rPr>
          <w:rFonts w:ascii="Times New Roman" w:hAnsi="Times New Roman" w:cs="Times New Roman"/>
          <w:lang w:val="en-IE"/>
        </w:rPr>
        <w:t>Part-I</w:t>
      </w:r>
    </w:p>
    <w:p w14:paraId="171A85FD" w14:textId="7FDD5059" w:rsidR="00163877" w:rsidRDefault="00163877" w:rsidP="00163877">
      <w:r>
        <w:t>In this section, I have used two pre</w:t>
      </w:r>
      <w:r>
        <w:t>-</w:t>
      </w:r>
      <w:r>
        <w:t xml:space="preserve">trained models for feature extraction. </w:t>
      </w:r>
    </w:p>
    <w:p w14:paraId="6F92FC2C" w14:textId="77777777" w:rsidR="00163877" w:rsidRDefault="00163877" w:rsidP="00163877">
      <w:r>
        <w:t>VGG16</w:t>
      </w:r>
    </w:p>
    <w:p w14:paraId="74E105D6" w14:textId="77777777" w:rsidR="00163877" w:rsidRDefault="00163877" w:rsidP="00163877">
      <w:r>
        <w:t>InceptionV3</w:t>
      </w:r>
    </w:p>
    <w:p w14:paraId="77A9EBA2" w14:textId="77777777" w:rsidR="00163877" w:rsidRDefault="00163877" w:rsidP="00163877"/>
    <w:p w14:paraId="4CC1A0A9" w14:textId="77777777" w:rsidR="00163877" w:rsidRDefault="00163877" w:rsidP="00163877">
      <w:r>
        <w:t xml:space="preserve">First, feature extraction has been done with selecting VGG16 model. This model is sliced </w:t>
      </w:r>
      <w:proofErr w:type="spellStart"/>
      <w:r>
        <w:t>i.e</w:t>
      </w:r>
      <w:proofErr w:type="spellEnd"/>
      <w:r>
        <w:t>; fully connected layers are removed from the model.</w:t>
      </w:r>
    </w:p>
    <w:p w14:paraId="3B3D4225" w14:textId="77777777" w:rsidR="00163877" w:rsidRDefault="00163877" w:rsidP="00163877">
      <w:r>
        <w:t>Below is the summary of the truncated VGG16 model.</w:t>
      </w:r>
    </w:p>
    <w:p w14:paraId="381F5B9C" w14:textId="77777777" w:rsidR="00163877" w:rsidRDefault="00163877" w:rsidP="00163877">
      <w:pPr>
        <w:jc w:val="center"/>
      </w:pPr>
      <w:r>
        <w:rPr>
          <w:noProof/>
        </w:rPr>
        <w:drawing>
          <wp:inline distT="0" distB="0" distL="114300" distR="114300" wp14:anchorId="0CE863E1" wp14:editId="4A4C6237">
            <wp:extent cx="1734185" cy="2729865"/>
            <wp:effectExtent l="0" t="0" r="317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rcRect r="67073" b="7865"/>
                    <a:stretch>
                      <a:fillRect/>
                    </a:stretch>
                  </pic:blipFill>
                  <pic:spPr>
                    <a:xfrm>
                      <a:off x="0" y="0"/>
                      <a:ext cx="1734185" cy="2729865"/>
                    </a:xfrm>
                    <a:prstGeom prst="rect">
                      <a:avLst/>
                    </a:prstGeom>
                    <a:noFill/>
                    <a:ln>
                      <a:noFill/>
                    </a:ln>
                  </pic:spPr>
                </pic:pic>
              </a:graphicData>
            </a:graphic>
          </wp:inline>
        </w:drawing>
      </w:r>
    </w:p>
    <w:p w14:paraId="260A452B" w14:textId="77777777" w:rsidR="00163877" w:rsidRDefault="00163877" w:rsidP="00163877"/>
    <w:p w14:paraId="730C3FC3" w14:textId="686055C0" w:rsidR="00163877" w:rsidRDefault="00163877" w:rsidP="00163877">
      <w:r>
        <w:t xml:space="preserve">In the final layer of the truncated VGG network, the output shape is (None, 4, 4, 512). Training data is pushed to the network which is to be flattened and this data is sent to </w:t>
      </w:r>
      <w:r>
        <w:t xml:space="preserve">the </w:t>
      </w:r>
      <w:r>
        <w:t>secondary machine learning algorithm.</w:t>
      </w:r>
    </w:p>
    <w:p w14:paraId="37F6FE12" w14:textId="77777777" w:rsidR="00163877" w:rsidRDefault="00163877" w:rsidP="00163877">
      <w:r>
        <w:t>Selected secondary machine learning algorithms:</w:t>
      </w:r>
    </w:p>
    <w:p w14:paraId="197DD77A" w14:textId="77777777" w:rsidR="00163877" w:rsidRDefault="00163877" w:rsidP="00163877">
      <w:r>
        <w:t xml:space="preserve">Logistic Regression </w:t>
      </w:r>
    </w:p>
    <w:p w14:paraId="0BC01C1F" w14:textId="77777777" w:rsidR="00163877" w:rsidRDefault="00163877" w:rsidP="00163877">
      <w:r>
        <w:t>Random Forest Classifier</w:t>
      </w:r>
    </w:p>
    <w:p w14:paraId="64037899" w14:textId="77777777" w:rsidR="00163877" w:rsidRDefault="00163877" w:rsidP="00163877"/>
    <w:p w14:paraId="74366D48" w14:textId="24D56BCE" w:rsidR="00163877" w:rsidRDefault="00163877" w:rsidP="00163877">
      <w:r>
        <w:t xml:space="preserve">The output shape of the training data from the truncated VGG16 network is (1020, 4x4x512) = (1020, 8192). For feature extraction, testing data also </w:t>
      </w:r>
      <w:proofErr w:type="gramStart"/>
      <w:r>
        <w:t>has to</w:t>
      </w:r>
      <w:proofErr w:type="gramEnd"/>
      <w:r>
        <w:t xml:space="preserve"> be flattened by passing through VGG16 network. </w:t>
      </w:r>
      <w:r>
        <w:t>The f</w:t>
      </w:r>
      <w:r>
        <w:t>lattened shape of the testing data is (340, 4x4x512) = (340, 8192).</w:t>
      </w:r>
    </w:p>
    <w:p w14:paraId="670B4BFB" w14:textId="44790118" w:rsidR="00163877" w:rsidRDefault="00163877" w:rsidP="00163877">
      <w:r>
        <w:t xml:space="preserve">This flattened training and testing data </w:t>
      </w:r>
      <w:r>
        <w:t>are</w:t>
      </w:r>
      <w:r>
        <w:t xml:space="preserve"> passed through the selected machine learning algorithms for predictions and calculate the accuracy values of these machine learning algorithms.</w:t>
      </w:r>
    </w:p>
    <w:p w14:paraId="376EBA85" w14:textId="77777777" w:rsidR="00163877" w:rsidRDefault="00163877" w:rsidP="00163877"/>
    <w:p w14:paraId="2DF64E18" w14:textId="77777777" w:rsidR="00163877" w:rsidRDefault="00163877" w:rsidP="00163877">
      <w:r>
        <w:t>Below are the accuracy values of both the selected algorithms with VGG16.</w:t>
      </w:r>
    </w:p>
    <w:p w14:paraId="5D1EB706" w14:textId="77777777" w:rsidR="00163877" w:rsidRDefault="00163877" w:rsidP="00163877">
      <w:r>
        <w:rPr>
          <w:noProof/>
        </w:rPr>
        <w:drawing>
          <wp:inline distT="0" distB="0" distL="114300" distR="114300" wp14:anchorId="6F60A9A6" wp14:editId="6A59450E">
            <wp:extent cx="1717675" cy="560705"/>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8"/>
                    <a:stretch>
                      <a:fillRect/>
                    </a:stretch>
                  </pic:blipFill>
                  <pic:spPr>
                    <a:xfrm>
                      <a:off x="0" y="0"/>
                      <a:ext cx="1717675" cy="560705"/>
                    </a:xfrm>
                    <a:prstGeom prst="rect">
                      <a:avLst/>
                    </a:prstGeom>
                    <a:noFill/>
                    <a:ln>
                      <a:noFill/>
                    </a:ln>
                  </pic:spPr>
                </pic:pic>
              </a:graphicData>
            </a:graphic>
          </wp:inline>
        </w:drawing>
      </w:r>
    </w:p>
    <w:p w14:paraId="7E6045E1" w14:textId="77777777" w:rsidR="00163877" w:rsidRDefault="00163877" w:rsidP="00163877"/>
    <w:p w14:paraId="4E65CDBC" w14:textId="77777777" w:rsidR="00163877" w:rsidRDefault="00163877" w:rsidP="00163877">
      <w:r>
        <w:t>Second, InceptionV3 model has been selected and fully connected layers are removed from the model. Training data is sent to the network for flattening the data and the output shape from the model is (1020, 2x2x2048) = (1020, 8192). Testing data also sent to the model to flatten the data and the shape of the flattened data is (340, 8192).</w:t>
      </w:r>
    </w:p>
    <w:p w14:paraId="32928F06" w14:textId="77777777" w:rsidR="00163877" w:rsidRDefault="00163877" w:rsidP="00163877">
      <w:r>
        <w:lastRenderedPageBreak/>
        <w:t>This flattened data (both training and testing data) is sent to the selected machine learning algorithms for predictions and calculated the accuracy values of these algorithms.</w:t>
      </w:r>
    </w:p>
    <w:p w14:paraId="3B8597F8" w14:textId="77777777" w:rsidR="00163877" w:rsidRDefault="00163877" w:rsidP="00163877"/>
    <w:p w14:paraId="0F23E72E" w14:textId="77777777" w:rsidR="00163877" w:rsidRDefault="00163877" w:rsidP="00163877">
      <w:r>
        <w:t>Below are the accuracy values of both the selected algorithms with InceptionV3.</w:t>
      </w:r>
    </w:p>
    <w:p w14:paraId="6F687A45" w14:textId="77777777" w:rsidR="00163877" w:rsidRDefault="00163877" w:rsidP="00163877">
      <w:pPr>
        <w:jc w:val="center"/>
      </w:pPr>
      <w:r>
        <w:rPr>
          <w:noProof/>
        </w:rPr>
        <w:drawing>
          <wp:inline distT="0" distB="0" distL="114300" distR="114300" wp14:anchorId="7DBB1EBF" wp14:editId="0E977E79">
            <wp:extent cx="1760220" cy="52514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a:stretch>
                      <a:fillRect/>
                    </a:stretch>
                  </pic:blipFill>
                  <pic:spPr>
                    <a:xfrm>
                      <a:off x="0" y="0"/>
                      <a:ext cx="1760220" cy="525145"/>
                    </a:xfrm>
                    <a:prstGeom prst="rect">
                      <a:avLst/>
                    </a:prstGeom>
                    <a:noFill/>
                    <a:ln>
                      <a:noFill/>
                    </a:ln>
                  </pic:spPr>
                </pic:pic>
              </a:graphicData>
            </a:graphic>
          </wp:inline>
        </w:drawing>
      </w:r>
    </w:p>
    <w:p w14:paraId="16278981" w14:textId="77777777" w:rsidR="00163877" w:rsidRDefault="00163877" w:rsidP="00163877">
      <w:r>
        <w:t xml:space="preserve">In </w:t>
      </w:r>
      <w:proofErr w:type="gramStart"/>
      <w:r>
        <w:t>both of the selected</w:t>
      </w:r>
      <w:proofErr w:type="gramEnd"/>
      <w:r>
        <w:t xml:space="preserve"> CNN models, logistic Regression performed better than Random Forest Classifier.</w:t>
      </w:r>
    </w:p>
    <w:p w14:paraId="05D2C4A7" w14:textId="77777777" w:rsidR="00163877" w:rsidRDefault="00163877" w:rsidP="00163877">
      <w:r>
        <w:t>Below graph shows the accuracy values for both CNN networks.</w:t>
      </w:r>
    </w:p>
    <w:p w14:paraId="01CEE349" w14:textId="77777777" w:rsidR="00163877" w:rsidRDefault="00163877" w:rsidP="00163877"/>
    <w:p w14:paraId="78F205DD" w14:textId="77777777" w:rsidR="00163877" w:rsidRDefault="00163877" w:rsidP="00163877">
      <w:pPr>
        <w:jc w:val="center"/>
      </w:pPr>
      <w:r>
        <w:rPr>
          <w:noProof/>
        </w:rPr>
        <w:drawing>
          <wp:inline distT="0" distB="0" distL="114300" distR="114300" wp14:anchorId="64DBAFD0" wp14:editId="5AF49FD1">
            <wp:extent cx="2438400" cy="161798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a:stretch>
                      <a:fillRect/>
                    </a:stretch>
                  </pic:blipFill>
                  <pic:spPr>
                    <a:xfrm>
                      <a:off x="0" y="0"/>
                      <a:ext cx="2438400" cy="1617980"/>
                    </a:xfrm>
                    <a:prstGeom prst="rect">
                      <a:avLst/>
                    </a:prstGeom>
                    <a:noFill/>
                    <a:ln>
                      <a:noFill/>
                    </a:ln>
                  </pic:spPr>
                </pic:pic>
              </a:graphicData>
            </a:graphic>
          </wp:inline>
        </w:drawing>
      </w:r>
    </w:p>
    <w:p w14:paraId="77D7DEC7" w14:textId="77777777" w:rsidR="00163877" w:rsidRDefault="00163877" w:rsidP="00163877">
      <w:r>
        <w:t>According to the above graph, VGG model performed better than InceptionV3. So, the best CNN model is VGG over InceptionV3.</w:t>
      </w:r>
    </w:p>
    <w:p w14:paraId="2F8A7400" w14:textId="77777777" w:rsidR="00163877" w:rsidRDefault="00163877" w:rsidP="00163877">
      <w:r>
        <w:t>With VGG16, logistic regression performed better than Random Forest Classifier. Therefore, the best pair is VGG16 with logistic Regression over VGG16 with Random Forest Classifier.</w:t>
      </w:r>
    </w:p>
    <w:p w14:paraId="6D90F9A4" w14:textId="77777777" w:rsidR="00163877" w:rsidRDefault="00163877" w:rsidP="00163877"/>
    <w:p w14:paraId="6DC5FA04" w14:textId="77777777" w:rsidR="00163877" w:rsidRDefault="00163877" w:rsidP="00163877">
      <w:pPr>
        <w:rPr>
          <w:lang w:val="en-IE"/>
        </w:rPr>
      </w:pPr>
    </w:p>
    <w:p w14:paraId="5F156BF4" w14:textId="77777777" w:rsidR="00163877" w:rsidRDefault="00163877" w:rsidP="00163877">
      <w:r>
        <w:rPr>
          <w:lang w:val="en-IE"/>
        </w:rPr>
        <w:t>Part-I</w:t>
      </w:r>
      <w:r>
        <w:t>I (Fine Tuning)</w:t>
      </w:r>
    </w:p>
    <w:p w14:paraId="53DB5D43" w14:textId="5B5FEF88" w:rsidR="00163877" w:rsidRDefault="00163877" w:rsidP="00163877">
      <w:r>
        <w:t>In this part, fine</w:t>
      </w:r>
      <w:r>
        <w:t>-</w:t>
      </w:r>
      <w:r>
        <w:t>tuning is done using truncated VGG pre</w:t>
      </w:r>
      <w:r>
        <w:t>-</w:t>
      </w:r>
      <w:r>
        <w:t>trained model used in the above section. All the weights in all layers are fr</w:t>
      </w:r>
      <w:r>
        <w:t>ozen</w:t>
      </w:r>
      <w:r>
        <w:t xml:space="preserve"> and some fully connected layers are added to the network. Now, this model is compiled with SGD optimizer and </w:t>
      </w:r>
      <w:proofErr w:type="spellStart"/>
      <w:r>
        <w:t>sparse_categorical_crossentropy</w:t>
      </w:r>
      <w:proofErr w:type="spellEnd"/>
      <w:r>
        <w:t xml:space="preserve"> as the loss function. Next, the model is trained with 100 epochs. The final validation accuracy was 85.59%.</w:t>
      </w:r>
    </w:p>
    <w:p w14:paraId="2195A337" w14:textId="77777777" w:rsidR="00163877" w:rsidRDefault="00163877" w:rsidP="00163877"/>
    <w:p w14:paraId="04A34096" w14:textId="0A7520D5" w:rsidR="00163877" w:rsidRDefault="00163877" w:rsidP="00163877">
      <w:r>
        <w:t>Below is the performance of the model throughout the training process.</w:t>
      </w:r>
    </w:p>
    <w:p w14:paraId="05F17889" w14:textId="77777777" w:rsidR="00163877" w:rsidRDefault="00163877" w:rsidP="00163877">
      <w:pPr>
        <w:jc w:val="center"/>
      </w:pPr>
      <w:r>
        <w:rPr>
          <w:noProof/>
        </w:rPr>
        <w:drawing>
          <wp:inline distT="0" distB="0" distL="114300" distR="114300" wp14:anchorId="75A40C49" wp14:editId="317833EC">
            <wp:extent cx="1991360" cy="1449705"/>
            <wp:effectExtent l="0" t="0" r="508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1"/>
                    <a:stretch>
                      <a:fillRect/>
                    </a:stretch>
                  </pic:blipFill>
                  <pic:spPr>
                    <a:xfrm>
                      <a:off x="0" y="0"/>
                      <a:ext cx="1991360" cy="1449705"/>
                    </a:xfrm>
                    <a:prstGeom prst="rect">
                      <a:avLst/>
                    </a:prstGeom>
                    <a:noFill/>
                    <a:ln>
                      <a:noFill/>
                    </a:ln>
                  </pic:spPr>
                </pic:pic>
              </a:graphicData>
            </a:graphic>
          </wp:inline>
        </w:drawing>
      </w:r>
    </w:p>
    <w:p w14:paraId="1BA9E288" w14:textId="77777777" w:rsidR="00163877" w:rsidRDefault="00163877" w:rsidP="00163877">
      <w:r>
        <w:t>Observing the above graph, model performed well without any over fitting, but the final accuracy was 85.59%. To increase the accuracy, lets tune the model by unfreezing some weights.</w:t>
      </w:r>
    </w:p>
    <w:p w14:paraId="5F644F2D" w14:textId="77777777" w:rsidR="00163877" w:rsidRDefault="00163877" w:rsidP="00163877"/>
    <w:p w14:paraId="263E4E09" w14:textId="2778D43A" w:rsidR="00163877" w:rsidRDefault="00163877" w:rsidP="00163877">
      <w:r>
        <w:t>Now, some weights in few convolutional layers are unfreeze and the model is trained with data augmentation technique to make sure there is no overfitting of the data.</w:t>
      </w:r>
    </w:p>
    <w:p w14:paraId="3F447D32" w14:textId="77777777" w:rsidR="00163877" w:rsidRDefault="00163877" w:rsidP="00163877"/>
    <w:p w14:paraId="4183BD68" w14:textId="2AA2EB0F" w:rsidR="00163877" w:rsidRDefault="00163877" w:rsidP="00163877">
      <w:r>
        <w:lastRenderedPageBreak/>
        <w:t xml:space="preserve">After doing data augmentation technique by unfreezing some weights, </w:t>
      </w:r>
      <w:r>
        <w:t xml:space="preserve">the </w:t>
      </w:r>
      <w:r>
        <w:t xml:space="preserve">model is </w:t>
      </w:r>
      <w:proofErr w:type="gramStart"/>
      <w:r>
        <w:t>trained</w:t>
      </w:r>
      <w:proofErr w:type="gramEnd"/>
      <w:r>
        <w:t xml:space="preserve"> and the final validation accuracy obtained was 88.82% where there is </w:t>
      </w:r>
      <w:r>
        <w:t xml:space="preserve">an </w:t>
      </w:r>
      <w:r>
        <w:t>improvement in the performance.</w:t>
      </w:r>
    </w:p>
    <w:p w14:paraId="76061B3D" w14:textId="77777777" w:rsidR="00163877" w:rsidRDefault="00163877" w:rsidP="00163877">
      <w:r>
        <w:t>Below is the performance of the model with data augmentation technique.</w:t>
      </w:r>
    </w:p>
    <w:p w14:paraId="634FF8E8" w14:textId="77777777" w:rsidR="00163877" w:rsidRDefault="00163877" w:rsidP="00163877"/>
    <w:p w14:paraId="0E0CBEF7" w14:textId="77777777" w:rsidR="00163877" w:rsidRDefault="00163877" w:rsidP="00163877">
      <w:pPr>
        <w:jc w:val="center"/>
      </w:pPr>
      <w:r>
        <w:rPr>
          <w:noProof/>
        </w:rPr>
        <w:drawing>
          <wp:inline distT="0" distB="0" distL="114300" distR="114300" wp14:anchorId="6B6CB1AF" wp14:editId="43E97551">
            <wp:extent cx="2037715" cy="1491615"/>
            <wp:effectExtent l="0" t="0" r="444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a:stretch>
                      <a:fillRect/>
                    </a:stretch>
                  </pic:blipFill>
                  <pic:spPr>
                    <a:xfrm>
                      <a:off x="0" y="0"/>
                      <a:ext cx="2037715" cy="1491615"/>
                    </a:xfrm>
                    <a:prstGeom prst="rect">
                      <a:avLst/>
                    </a:prstGeom>
                    <a:noFill/>
                    <a:ln>
                      <a:noFill/>
                    </a:ln>
                  </pic:spPr>
                </pic:pic>
              </a:graphicData>
            </a:graphic>
          </wp:inline>
        </w:drawing>
      </w:r>
    </w:p>
    <w:p w14:paraId="1A06C5AD" w14:textId="77777777" w:rsidR="00163877" w:rsidRDefault="00163877" w:rsidP="00163877"/>
    <w:p w14:paraId="10DA3D51" w14:textId="4126FDE9" w:rsidR="00163877" w:rsidRDefault="00163877" w:rsidP="00163877">
      <w:r>
        <w:t>In the above graph, the model is performed so well. There is no evidence of overfitting and the values of training loss and validation loss ha</w:t>
      </w:r>
      <w:r>
        <w:t>ve</w:t>
      </w:r>
      <w:r>
        <w:t xml:space="preserve"> improved a lot.</w:t>
      </w:r>
    </w:p>
    <w:p w14:paraId="1F6EFA22" w14:textId="77777777" w:rsidR="00163877" w:rsidRDefault="00163877" w:rsidP="00163877"/>
    <w:p w14:paraId="7F7EBC8B" w14:textId="0FE7BBCC" w:rsidR="00163877" w:rsidRDefault="00163877" w:rsidP="00163877">
      <w:proofErr w:type="gramStart"/>
      <w:r>
        <w:t>Let</w:t>
      </w:r>
      <w:r>
        <w:t>'</w:t>
      </w:r>
      <w:r>
        <w:t>s</w:t>
      </w:r>
      <w:proofErr w:type="gramEnd"/>
      <w:r>
        <w:t xml:space="preserve"> compare the accuracy values of the model before and after unfreezing the weights in the convolutional layers.</w:t>
      </w:r>
    </w:p>
    <w:p w14:paraId="3C142AAA" w14:textId="77777777" w:rsidR="00163877" w:rsidRDefault="00163877" w:rsidP="00163877">
      <w:pPr>
        <w:jc w:val="both"/>
        <w:rPr>
          <w:rFonts w:ascii="Times New Roman" w:hAnsi="Times New Roman" w:cs="Times New Roman"/>
        </w:rPr>
      </w:pPr>
    </w:p>
    <w:p w14:paraId="6CB5937F" w14:textId="77777777" w:rsidR="00163877" w:rsidRDefault="00163877" w:rsidP="00163877">
      <w:pPr>
        <w:jc w:val="center"/>
        <w:rPr>
          <w:rFonts w:ascii="Times New Roman" w:hAnsi="Times New Roman" w:cs="Times New Roman"/>
        </w:rPr>
      </w:pPr>
      <w:r>
        <w:rPr>
          <w:noProof/>
        </w:rPr>
        <w:drawing>
          <wp:inline distT="0" distB="0" distL="114300" distR="114300" wp14:anchorId="6E46903F" wp14:editId="2418A957">
            <wp:extent cx="2192020" cy="1483360"/>
            <wp:effectExtent l="0" t="0" r="254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3"/>
                    <a:stretch>
                      <a:fillRect/>
                    </a:stretch>
                  </pic:blipFill>
                  <pic:spPr>
                    <a:xfrm>
                      <a:off x="0" y="0"/>
                      <a:ext cx="2192020" cy="1483360"/>
                    </a:xfrm>
                    <a:prstGeom prst="rect">
                      <a:avLst/>
                    </a:prstGeom>
                    <a:noFill/>
                    <a:ln>
                      <a:noFill/>
                    </a:ln>
                  </pic:spPr>
                </pic:pic>
              </a:graphicData>
            </a:graphic>
          </wp:inline>
        </w:drawing>
      </w:r>
    </w:p>
    <w:p w14:paraId="22F799E0" w14:textId="77777777" w:rsidR="00163877" w:rsidRDefault="00163877" w:rsidP="00163877">
      <w:pPr>
        <w:rPr>
          <w:b/>
          <w:bCs/>
          <w:sz w:val="40"/>
          <w:szCs w:val="40"/>
        </w:rPr>
      </w:pPr>
    </w:p>
    <w:p w14:paraId="42DA5610" w14:textId="77777777" w:rsidR="00163877" w:rsidRDefault="00163877" w:rsidP="00163877">
      <w:pPr>
        <w:rPr>
          <w:b/>
          <w:bCs/>
          <w:sz w:val="40"/>
          <w:szCs w:val="40"/>
        </w:rPr>
      </w:pPr>
    </w:p>
    <w:p w14:paraId="0B572875" w14:textId="77777777" w:rsidR="00163877" w:rsidRDefault="00163877" w:rsidP="00163877">
      <w:pPr>
        <w:rPr>
          <w:b/>
          <w:bCs/>
          <w:sz w:val="40"/>
          <w:szCs w:val="40"/>
        </w:rPr>
      </w:pPr>
    </w:p>
    <w:p w14:paraId="094DECB7" w14:textId="77777777" w:rsidR="00163877" w:rsidRDefault="00163877" w:rsidP="00163877">
      <w:pPr>
        <w:rPr>
          <w:b/>
          <w:bCs/>
          <w:sz w:val="40"/>
          <w:szCs w:val="40"/>
        </w:rPr>
      </w:pPr>
    </w:p>
    <w:p w14:paraId="54F48CC1" w14:textId="77777777" w:rsidR="00163877" w:rsidRDefault="00163877" w:rsidP="00163877">
      <w:pPr>
        <w:rPr>
          <w:b/>
          <w:bCs/>
          <w:sz w:val="40"/>
          <w:szCs w:val="40"/>
        </w:rPr>
      </w:pPr>
    </w:p>
    <w:p w14:paraId="62D6DE55" w14:textId="77777777" w:rsidR="00163877" w:rsidRDefault="00163877" w:rsidP="00163877">
      <w:pPr>
        <w:rPr>
          <w:b/>
          <w:bCs/>
          <w:sz w:val="40"/>
          <w:szCs w:val="40"/>
        </w:rPr>
      </w:pPr>
    </w:p>
    <w:p w14:paraId="21BEE913" w14:textId="77777777" w:rsidR="00163877" w:rsidRDefault="00163877" w:rsidP="00163877">
      <w:pPr>
        <w:rPr>
          <w:b/>
          <w:bCs/>
          <w:sz w:val="40"/>
          <w:szCs w:val="40"/>
        </w:rPr>
      </w:pPr>
    </w:p>
    <w:p w14:paraId="07BDB90B" w14:textId="77777777" w:rsidR="00163877" w:rsidRDefault="00163877" w:rsidP="00163877">
      <w:pPr>
        <w:rPr>
          <w:b/>
          <w:bCs/>
          <w:sz w:val="40"/>
          <w:szCs w:val="40"/>
        </w:rPr>
      </w:pPr>
    </w:p>
    <w:p w14:paraId="3AFD01D0" w14:textId="77777777" w:rsidR="00163877" w:rsidRDefault="00163877" w:rsidP="00163877">
      <w:pPr>
        <w:rPr>
          <w:b/>
          <w:bCs/>
          <w:sz w:val="40"/>
          <w:szCs w:val="40"/>
        </w:rPr>
      </w:pPr>
    </w:p>
    <w:p w14:paraId="5CAAF60B" w14:textId="77777777" w:rsidR="00163877" w:rsidRDefault="00163877" w:rsidP="00163877">
      <w:pPr>
        <w:rPr>
          <w:b/>
          <w:bCs/>
          <w:sz w:val="40"/>
          <w:szCs w:val="40"/>
        </w:rPr>
      </w:pPr>
    </w:p>
    <w:p w14:paraId="1EBBD786" w14:textId="77777777" w:rsidR="00163877" w:rsidRDefault="00163877" w:rsidP="00163877">
      <w:pPr>
        <w:rPr>
          <w:b/>
          <w:bCs/>
          <w:sz w:val="40"/>
          <w:szCs w:val="40"/>
        </w:rPr>
      </w:pPr>
    </w:p>
    <w:p w14:paraId="7DD0ECA4" w14:textId="77777777" w:rsidR="00163877" w:rsidRDefault="00163877" w:rsidP="00163877">
      <w:pPr>
        <w:rPr>
          <w:b/>
          <w:bCs/>
          <w:sz w:val="40"/>
          <w:szCs w:val="40"/>
        </w:rPr>
      </w:pPr>
    </w:p>
    <w:p w14:paraId="5F9FD2F2" w14:textId="61726D1D" w:rsidR="00163877" w:rsidRDefault="00163877" w:rsidP="00163877">
      <w:pPr>
        <w:ind w:left="4320"/>
        <w:rPr>
          <w:b/>
          <w:bCs/>
          <w:sz w:val="40"/>
          <w:szCs w:val="40"/>
        </w:rPr>
      </w:pPr>
      <w:r>
        <w:rPr>
          <w:b/>
          <w:bCs/>
          <w:sz w:val="40"/>
          <w:szCs w:val="40"/>
        </w:rPr>
        <w:lastRenderedPageBreak/>
        <w:t xml:space="preserve">Part C </w:t>
      </w:r>
    </w:p>
    <w:p w14:paraId="0AA67CD1" w14:textId="77777777" w:rsidR="00163877" w:rsidRDefault="00163877" w:rsidP="00163877">
      <w:pPr>
        <w:rPr>
          <w:b/>
          <w:bCs/>
          <w:sz w:val="40"/>
          <w:szCs w:val="40"/>
        </w:rPr>
      </w:pPr>
    </w:p>
    <w:p w14:paraId="4FC78F4F" w14:textId="77777777" w:rsidR="00163877" w:rsidRDefault="00163877" w:rsidP="00163877">
      <w:pPr>
        <w:rPr>
          <w:b/>
          <w:bCs/>
          <w:sz w:val="40"/>
          <w:szCs w:val="40"/>
        </w:rPr>
      </w:pPr>
    </w:p>
    <w:p w14:paraId="1FF17EAE" w14:textId="300F233C" w:rsidR="00163877" w:rsidRPr="001341AD" w:rsidRDefault="00163877" w:rsidP="00163877">
      <w:pPr>
        <w:rPr>
          <w:b/>
          <w:bCs/>
          <w:sz w:val="40"/>
          <w:szCs w:val="40"/>
        </w:rPr>
      </w:pPr>
      <w:proofErr w:type="spellStart"/>
      <w:r w:rsidRPr="001341AD">
        <w:rPr>
          <w:b/>
          <w:bCs/>
          <w:sz w:val="40"/>
          <w:szCs w:val="40"/>
        </w:rPr>
        <w:t>CapsNet</w:t>
      </w:r>
      <w:proofErr w:type="spellEnd"/>
      <w:r w:rsidRPr="001341AD">
        <w:rPr>
          <w:b/>
          <w:bCs/>
          <w:sz w:val="40"/>
          <w:szCs w:val="40"/>
        </w:rPr>
        <w:t xml:space="preserve"> – Capsule Neural Network</w:t>
      </w:r>
    </w:p>
    <w:p w14:paraId="0E959036" w14:textId="77777777" w:rsidR="00163877" w:rsidRDefault="00163877" w:rsidP="00163877"/>
    <w:p w14:paraId="1ACA2789" w14:textId="77777777" w:rsidR="00163877" w:rsidRPr="001341AD" w:rsidRDefault="00163877" w:rsidP="00163877">
      <w:pPr>
        <w:rPr>
          <w:b/>
          <w:bCs/>
          <w:sz w:val="28"/>
          <w:szCs w:val="28"/>
        </w:rPr>
      </w:pPr>
      <w:r w:rsidRPr="001341AD">
        <w:rPr>
          <w:b/>
          <w:bCs/>
          <w:sz w:val="28"/>
          <w:szCs w:val="28"/>
        </w:rPr>
        <w:t>Convolutional Neural Network</w:t>
      </w:r>
    </w:p>
    <w:p w14:paraId="585B63EC" w14:textId="722E5D68" w:rsidR="00163877" w:rsidRPr="00163877" w:rsidRDefault="00163877" w:rsidP="00163877">
      <w:pPr>
        <w:rPr>
          <w:lang w:val="en-IN"/>
        </w:rPr>
      </w:pPr>
      <w:r w:rsidRPr="00163877">
        <w:rPr>
          <w:lang w:val="en-IN"/>
        </w:rPr>
        <w:t xml:space="preserve">A </w:t>
      </w:r>
      <w:proofErr w:type="spellStart"/>
      <w:r w:rsidRPr="00163877">
        <w:rPr>
          <w:lang w:val="en-IN"/>
        </w:rPr>
        <w:t>ConvNet</w:t>
      </w:r>
      <w:proofErr w:type="spellEnd"/>
      <w:r w:rsidRPr="00163877">
        <w:rPr>
          <w:lang w:val="en-IN"/>
        </w:rPr>
        <w:t xml:space="preserve"> or CNN, Convolutional Neural Network is an Artificial Neural Network that helps the </w:t>
      </w:r>
      <w:proofErr w:type="spellStart"/>
      <w:r w:rsidRPr="00163877">
        <w:rPr>
          <w:lang w:val="en-IN"/>
        </w:rPr>
        <w:t>Deeplearning</w:t>
      </w:r>
      <w:proofErr w:type="spellEnd"/>
      <w:r w:rsidRPr="00163877">
        <w:rPr>
          <w:lang w:val="en-IN"/>
        </w:rPr>
        <w:t xml:space="preserve"> community at this point to address a lot of challenges in the world of Computer Vision, be it classifying an image or </w:t>
      </w:r>
      <w:proofErr w:type="spellStart"/>
      <w:r w:rsidRPr="00163877">
        <w:rPr>
          <w:lang w:val="en-IN"/>
        </w:rPr>
        <w:t>recognising</w:t>
      </w:r>
      <w:proofErr w:type="spellEnd"/>
      <w:r w:rsidRPr="00163877">
        <w:rPr>
          <w:lang w:val="en-IN"/>
        </w:rPr>
        <w:t xml:space="preserve"> objects in an image or you name it, </w:t>
      </w:r>
      <w:proofErr w:type="spellStart"/>
      <w:r w:rsidRPr="00163877">
        <w:rPr>
          <w:lang w:val="en-IN"/>
        </w:rPr>
        <w:t>ConvNet</w:t>
      </w:r>
      <w:proofErr w:type="spellEnd"/>
      <w:r w:rsidRPr="00163877">
        <w:rPr>
          <w:lang w:val="en-IN"/>
        </w:rPr>
        <w:t xml:space="preserve"> performs exceptionally well. </w:t>
      </w:r>
      <w:proofErr w:type="gramStart"/>
      <w:r w:rsidRPr="00163877">
        <w:rPr>
          <w:lang w:val="en-IN"/>
        </w:rPr>
        <w:t>It’s</w:t>
      </w:r>
      <w:proofErr w:type="gramEnd"/>
      <w:r w:rsidRPr="00163877">
        <w:rPr>
          <w:lang w:val="en-IN"/>
        </w:rPr>
        <w:t xml:space="preserve"> also made significant progress in </w:t>
      </w:r>
      <w:r w:rsidRPr="00163877">
        <w:rPr>
          <w:lang w:val="en-IN"/>
        </w:rPr>
        <w:t xml:space="preserve">the </w:t>
      </w:r>
      <w:r w:rsidRPr="00163877">
        <w:rPr>
          <w:lang w:val="en-IN"/>
        </w:rPr>
        <w:t xml:space="preserve">digitization of content of images and videos. </w:t>
      </w:r>
    </w:p>
    <w:p w14:paraId="45153491" w14:textId="69462D5A" w:rsidR="00163877" w:rsidRPr="00163877" w:rsidRDefault="00163877" w:rsidP="00163877">
      <w:pPr>
        <w:rPr>
          <w:lang w:val="en-IN"/>
        </w:rPr>
      </w:pPr>
      <w:r w:rsidRPr="00163877">
        <w:rPr>
          <w:lang w:val="en-IN"/>
        </w:rPr>
        <w:t xml:space="preserve">The </w:t>
      </w:r>
      <w:proofErr w:type="spellStart"/>
      <w:r w:rsidRPr="00163877">
        <w:rPr>
          <w:lang w:val="en-IN"/>
        </w:rPr>
        <w:t>ConvNet</w:t>
      </w:r>
      <w:proofErr w:type="spellEnd"/>
      <w:r w:rsidRPr="00163877">
        <w:rPr>
          <w:lang w:val="en-IN"/>
        </w:rPr>
        <w:t xml:space="preserve"> consists of Convolutional layers, Pooling layers and Fully connected Dense layers. Through these series of layers, an image gets broken down to pixels and various aspects or features of images are captured, </w:t>
      </w:r>
      <w:proofErr w:type="gramStart"/>
      <w:r w:rsidRPr="00163877">
        <w:rPr>
          <w:lang w:val="en-IN"/>
        </w:rPr>
        <w:t>compressed</w:t>
      </w:r>
      <w:proofErr w:type="gramEnd"/>
      <w:r w:rsidRPr="00163877">
        <w:rPr>
          <w:lang w:val="en-IN"/>
        </w:rPr>
        <w:t xml:space="preserve"> and processed. During the process of training, </w:t>
      </w:r>
      <w:proofErr w:type="gramStart"/>
      <w:r w:rsidRPr="00163877">
        <w:rPr>
          <w:lang w:val="en-IN"/>
        </w:rPr>
        <w:t xml:space="preserve">a </w:t>
      </w:r>
      <w:r w:rsidRPr="00163877">
        <w:rPr>
          <w:lang w:val="en-IN"/>
        </w:rPr>
        <w:t>number of</w:t>
      </w:r>
      <w:proofErr w:type="gramEnd"/>
      <w:r w:rsidRPr="00163877">
        <w:rPr>
          <w:lang w:val="en-IN"/>
        </w:rPr>
        <w:t xml:space="preserve"> parameters get adjusted to learn</w:t>
      </w:r>
      <w:r w:rsidRPr="00163877">
        <w:rPr>
          <w:lang w:val="en-IN"/>
        </w:rPr>
        <w:t>ing</w:t>
      </w:r>
      <w:r w:rsidRPr="00163877">
        <w:rPr>
          <w:lang w:val="en-IN"/>
        </w:rPr>
        <w:t xml:space="preserve"> the ground truth or true label of an image.</w:t>
      </w:r>
    </w:p>
    <w:p w14:paraId="0AFC0CB2" w14:textId="4ACA630E" w:rsidR="00163877" w:rsidRPr="00163877" w:rsidRDefault="00163877" w:rsidP="00163877">
      <w:pPr>
        <w:rPr>
          <w:lang w:val="en-IN"/>
        </w:rPr>
      </w:pPr>
    </w:p>
    <w:p w14:paraId="2CA756C3" w14:textId="3338F388" w:rsidR="00163877" w:rsidRDefault="00163877" w:rsidP="00163877">
      <w:pPr>
        <w:jc w:val="center"/>
      </w:pPr>
      <w:r>
        <w:rPr>
          <w:noProof/>
          <w:lang w:val="en-IN"/>
        </w:rPr>
        <w:drawing>
          <wp:inline distT="0" distB="0" distL="0" distR="0" wp14:anchorId="3FCEC968" wp14:editId="7B117943">
            <wp:extent cx="4476750" cy="2628900"/>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gg16.png"/>
                    <pic:cNvPicPr/>
                  </pic:nvPicPr>
                  <pic:blipFill>
                    <a:blip r:embed="rId23">
                      <a:extLst>
                        <a:ext uri="{28A0092B-C50C-407E-A947-70E740481C1C}">
                          <a14:useLocalDpi xmlns:a14="http://schemas.microsoft.com/office/drawing/2010/main" val="0"/>
                        </a:ext>
                      </a:extLst>
                    </a:blip>
                    <a:stretch>
                      <a:fillRect/>
                    </a:stretch>
                  </pic:blipFill>
                  <pic:spPr>
                    <a:xfrm>
                      <a:off x="0" y="0"/>
                      <a:ext cx="4476750" cy="2628900"/>
                    </a:xfrm>
                    <a:prstGeom prst="rect">
                      <a:avLst/>
                    </a:prstGeom>
                  </pic:spPr>
                </pic:pic>
              </a:graphicData>
            </a:graphic>
          </wp:inline>
        </w:drawing>
      </w:r>
    </w:p>
    <w:p w14:paraId="2AB84777" w14:textId="77777777" w:rsidR="00163877" w:rsidRDefault="00163877" w:rsidP="00163877"/>
    <w:p w14:paraId="7A9A64C9" w14:textId="77777777" w:rsidR="00163877" w:rsidRDefault="00163877" w:rsidP="00163877"/>
    <w:p w14:paraId="10197AF1" w14:textId="77777777" w:rsidR="00163877" w:rsidRDefault="00163877" w:rsidP="00163877"/>
    <w:p w14:paraId="3C8E3635" w14:textId="77777777" w:rsidR="00163877" w:rsidRDefault="00163877" w:rsidP="00163877"/>
    <w:p w14:paraId="36C2741C" w14:textId="77777777" w:rsidR="00163877" w:rsidRPr="003B3E84" w:rsidRDefault="00163877" w:rsidP="00163877">
      <w:pPr>
        <w:rPr>
          <w:b/>
          <w:bCs/>
          <w:sz w:val="28"/>
          <w:szCs w:val="28"/>
        </w:rPr>
      </w:pPr>
      <w:r w:rsidRPr="003B3E84">
        <w:rPr>
          <w:b/>
          <w:bCs/>
          <w:sz w:val="28"/>
          <w:szCs w:val="28"/>
        </w:rPr>
        <w:t xml:space="preserve">Challenges in </w:t>
      </w:r>
      <w:proofErr w:type="spellStart"/>
      <w:r w:rsidRPr="003B3E84">
        <w:rPr>
          <w:b/>
          <w:bCs/>
          <w:sz w:val="28"/>
          <w:szCs w:val="28"/>
        </w:rPr>
        <w:t>ConvNet</w:t>
      </w:r>
      <w:proofErr w:type="spellEnd"/>
    </w:p>
    <w:p w14:paraId="5CED1C61" w14:textId="77777777" w:rsidR="00163877" w:rsidRDefault="00163877" w:rsidP="00163877"/>
    <w:p w14:paraId="0F6696A6" w14:textId="77777777" w:rsidR="00163877" w:rsidRPr="00163877" w:rsidRDefault="00163877" w:rsidP="00163877">
      <w:pPr>
        <w:rPr>
          <w:lang w:val="en-IN"/>
        </w:rPr>
      </w:pPr>
      <w:r w:rsidRPr="00163877">
        <w:rPr>
          <w:lang w:val="en-IN"/>
        </w:rPr>
        <w:t xml:space="preserve">Ever since I learnt about </w:t>
      </w:r>
      <w:proofErr w:type="spellStart"/>
      <w:r w:rsidRPr="00163877">
        <w:rPr>
          <w:lang w:val="en-IN"/>
        </w:rPr>
        <w:t>ConvNet</w:t>
      </w:r>
      <w:proofErr w:type="spellEnd"/>
      <w:r w:rsidRPr="00163877">
        <w:rPr>
          <w:lang w:val="en-IN"/>
        </w:rPr>
        <w:t xml:space="preserve">, there was a question that kept lingering in my mind. Doesn’t it really matter the way </w:t>
      </w:r>
      <w:proofErr w:type="spellStart"/>
      <w:r w:rsidRPr="00163877">
        <w:rPr>
          <w:lang w:val="en-IN"/>
        </w:rPr>
        <w:t>ConvNet</w:t>
      </w:r>
      <w:proofErr w:type="spellEnd"/>
      <w:r w:rsidRPr="00163877">
        <w:rPr>
          <w:lang w:val="en-IN"/>
        </w:rPr>
        <w:t xml:space="preserve"> process images? </w:t>
      </w:r>
      <w:proofErr w:type="gramStart"/>
      <w:r w:rsidRPr="00163877">
        <w:rPr>
          <w:lang w:val="en-IN"/>
        </w:rPr>
        <w:t>I’m</w:t>
      </w:r>
      <w:proofErr w:type="gramEnd"/>
      <w:r w:rsidRPr="00163877">
        <w:rPr>
          <w:lang w:val="en-IN"/>
        </w:rPr>
        <w:t xml:space="preserve"> happy that Geoffrey Hinton’s research on </w:t>
      </w:r>
      <w:proofErr w:type="spellStart"/>
      <w:r w:rsidRPr="00163877">
        <w:rPr>
          <w:lang w:val="en-IN"/>
        </w:rPr>
        <w:t>CapsNet</w:t>
      </w:r>
      <w:proofErr w:type="spellEnd"/>
      <w:r w:rsidRPr="00163877">
        <w:rPr>
          <w:lang w:val="en-IN"/>
        </w:rPr>
        <w:t xml:space="preserve"> answered that question. Yes, of course, </w:t>
      </w:r>
      <w:proofErr w:type="spellStart"/>
      <w:r w:rsidRPr="00163877">
        <w:rPr>
          <w:lang w:val="en-IN"/>
        </w:rPr>
        <w:t>ConvNet</w:t>
      </w:r>
      <w:proofErr w:type="spellEnd"/>
      <w:r w:rsidRPr="00163877">
        <w:rPr>
          <w:lang w:val="en-IN"/>
        </w:rPr>
        <w:t xml:space="preserve"> learns various aspects of an image. However, does </w:t>
      </w:r>
      <w:proofErr w:type="spellStart"/>
      <w:r w:rsidRPr="00163877">
        <w:rPr>
          <w:lang w:val="en-IN"/>
        </w:rPr>
        <w:t>ConvNet</w:t>
      </w:r>
      <w:proofErr w:type="spellEnd"/>
      <w:r w:rsidRPr="00163877">
        <w:rPr>
          <w:lang w:val="en-IN"/>
        </w:rPr>
        <w:t xml:space="preserve"> really know what part of an image has the </w:t>
      </w:r>
      <w:proofErr w:type="gramStart"/>
      <w:r w:rsidRPr="00163877">
        <w:rPr>
          <w:lang w:val="en-IN"/>
        </w:rPr>
        <w:t>particular aspect</w:t>
      </w:r>
      <w:proofErr w:type="gramEnd"/>
      <w:r w:rsidRPr="00163877">
        <w:rPr>
          <w:lang w:val="en-IN"/>
        </w:rPr>
        <w:t xml:space="preserve"> that it learnt? </w:t>
      </w:r>
    </w:p>
    <w:p w14:paraId="6DAE16E0" w14:textId="77777777" w:rsidR="00163877" w:rsidRPr="00163877" w:rsidRDefault="00163877" w:rsidP="00163877">
      <w:pPr>
        <w:rPr>
          <w:lang w:val="en-IN"/>
        </w:rPr>
      </w:pPr>
    </w:p>
    <w:p w14:paraId="4E195BC2" w14:textId="3BD4AE75" w:rsidR="00163877" w:rsidRPr="003B3E84" w:rsidRDefault="00163877" w:rsidP="00163877">
      <w:pPr>
        <w:rPr>
          <w:b/>
          <w:bCs/>
        </w:rPr>
      </w:pPr>
      <w:r>
        <w:rPr>
          <w:b/>
          <w:bCs/>
        </w:rPr>
        <w:t>S</w:t>
      </w:r>
      <w:r w:rsidRPr="003B3E84">
        <w:rPr>
          <w:b/>
          <w:bCs/>
        </w:rPr>
        <w:t>patial information</w:t>
      </w:r>
    </w:p>
    <w:p w14:paraId="3DE1EF7A" w14:textId="49FF3E21" w:rsidR="00163877" w:rsidRDefault="00163877" w:rsidP="00163877">
      <w:r w:rsidRPr="00163877">
        <w:rPr>
          <w:lang w:val="en-IN"/>
        </w:rPr>
        <w:t>One might wonder that why does it matter which part of an image has the learnt aspect. Well, a face is called as ‘face’ only when its aspects exist where they belong. Imagine a figure that has different parts of a face but not a face. What do you call it? Still a ‘face’? No, you call it ‘parts of a face’. If you input</w:t>
      </w:r>
      <w:r>
        <w:t xml:space="preserve"> </w:t>
      </w:r>
      <w:r w:rsidRPr="00163877">
        <w:rPr>
          <w:lang w:val="en-IN"/>
        </w:rPr>
        <w:lastRenderedPageBreak/>
        <w:t xml:space="preserve">such an image to a face classifier model built on </w:t>
      </w:r>
      <w:proofErr w:type="spellStart"/>
      <w:r w:rsidRPr="00163877">
        <w:rPr>
          <w:lang w:val="en-IN"/>
        </w:rPr>
        <w:t>ConvNet</w:t>
      </w:r>
      <w:proofErr w:type="spellEnd"/>
      <w:r w:rsidRPr="00163877">
        <w:rPr>
          <w:lang w:val="en-IN"/>
        </w:rPr>
        <w:t xml:space="preserve">, </w:t>
      </w:r>
      <w:proofErr w:type="gramStart"/>
      <w:r w:rsidRPr="00163877">
        <w:rPr>
          <w:lang w:val="en-IN"/>
        </w:rPr>
        <w:t>it’ll</w:t>
      </w:r>
      <w:proofErr w:type="gramEnd"/>
      <w:r w:rsidRPr="00163877">
        <w:rPr>
          <w:lang w:val="en-IN"/>
        </w:rPr>
        <w:t xml:space="preserve"> classify it as a ‘face’. </w:t>
      </w:r>
      <w:proofErr w:type="gramStart"/>
      <w:r w:rsidRPr="00163877">
        <w:rPr>
          <w:lang w:val="en-IN"/>
        </w:rPr>
        <w:t>It’s</w:t>
      </w:r>
      <w:proofErr w:type="gramEnd"/>
      <w:r w:rsidRPr="00163877">
        <w:rPr>
          <w:lang w:val="en-IN"/>
        </w:rPr>
        <w:t xml:space="preserve"> because of the fact that </w:t>
      </w:r>
      <w:proofErr w:type="spellStart"/>
      <w:r w:rsidRPr="00163877">
        <w:rPr>
          <w:lang w:val="en-IN"/>
        </w:rPr>
        <w:t>ConvNet</w:t>
      </w:r>
      <w:proofErr w:type="spellEnd"/>
      <w:r w:rsidRPr="00163877">
        <w:rPr>
          <w:lang w:val="en-IN"/>
        </w:rPr>
        <w:t xml:space="preserve"> disintegrates various features and learns them for prediction. Therefore, </w:t>
      </w:r>
      <w:proofErr w:type="gramStart"/>
      <w:r w:rsidRPr="00163877">
        <w:rPr>
          <w:lang w:val="en-IN"/>
        </w:rPr>
        <w:t>it’s</w:t>
      </w:r>
      <w:proofErr w:type="gramEnd"/>
      <w:r w:rsidRPr="00163877">
        <w:rPr>
          <w:lang w:val="en-IN"/>
        </w:rPr>
        <w:t xml:space="preserve"> </w:t>
      </w:r>
      <w:r w:rsidRPr="00163877">
        <w:rPr>
          <w:lang w:val="en-IN"/>
        </w:rPr>
        <w:t>im</w:t>
      </w:r>
      <w:r w:rsidRPr="00163877">
        <w:rPr>
          <w:lang w:val="en-IN"/>
        </w:rPr>
        <w:t>portant that which part of an image has the learnt aspect.</w:t>
      </w:r>
      <w:r w:rsidRPr="00163877">
        <w:rPr>
          <w:lang w:val="en-IN"/>
        </w:rPr>
        <w:tab/>
      </w:r>
      <w:r>
        <w:tab/>
      </w:r>
      <w:r>
        <w:tab/>
      </w:r>
      <w:r>
        <w:rPr>
          <w:noProof/>
        </w:rPr>
        <w:drawing>
          <wp:inline distT="0" distB="0" distL="0" distR="0" wp14:anchorId="6BC9094E" wp14:editId="1A76E5A8">
            <wp:extent cx="5760720" cy="2889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89250"/>
                    </a:xfrm>
                    <a:prstGeom prst="rect">
                      <a:avLst/>
                    </a:prstGeom>
                  </pic:spPr>
                </pic:pic>
              </a:graphicData>
            </a:graphic>
          </wp:inline>
        </w:drawing>
      </w:r>
    </w:p>
    <w:p w14:paraId="1FACF889" w14:textId="77777777" w:rsidR="00163877" w:rsidRPr="002C1A3D" w:rsidRDefault="00163877" w:rsidP="00163877">
      <w:pPr>
        <w:rPr>
          <w:b/>
          <w:bCs/>
        </w:rPr>
      </w:pPr>
      <w:r w:rsidRPr="002C1A3D">
        <w:rPr>
          <w:b/>
          <w:bCs/>
        </w:rPr>
        <w:t>Data-hungry</w:t>
      </w:r>
    </w:p>
    <w:p w14:paraId="49C751BF" w14:textId="48F14C91" w:rsidR="00163877" w:rsidRPr="00163877" w:rsidRDefault="00163877" w:rsidP="00163877">
      <w:pPr>
        <w:rPr>
          <w:lang w:val="en-IN"/>
        </w:rPr>
      </w:pPr>
      <w:r w:rsidRPr="00163877">
        <w:rPr>
          <w:lang w:val="en-IN"/>
        </w:rPr>
        <w:t xml:space="preserve">We know that neural networks are </w:t>
      </w:r>
      <w:proofErr w:type="gramStart"/>
      <w:r w:rsidRPr="00163877">
        <w:rPr>
          <w:lang w:val="en-IN"/>
        </w:rPr>
        <w:t>data-hungry</w:t>
      </w:r>
      <w:proofErr w:type="gramEnd"/>
      <w:r w:rsidRPr="00163877">
        <w:rPr>
          <w:lang w:val="en-IN"/>
        </w:rPr>
        <w:t xml:space="preserve">. Especially, </w:t>
      </w:r>
      <w:proofErr w:type="gramStart"/>
      <w:r w:rsidRPr="00163877">
        <w:rPr>
          <w:lang w:val="en-IN"/>
        </w:rPr>
        <w:t>in order to</w:t>
      </w:r>
      <w:proofErr w:type="gramEnd"/>
      <w:r w:rsidRPr="00163877">
        <w:rPr>
          <w:lang w:val="en-IN"/>
        </w:rPr>
        <w:t xml:space="preserve"> build a foolproof image classifier model, one must supply many examples with </w:t>
      </w:r>
      <w:r w:rsidRPr="00163877">
        <w:rPr>
          <w:lang w:val="en-IN"/>
        </w:rPr>
        <w:t xml:space="preserve">a </w:t>
      </w:r>
      <w:r w:rsidRPr="00163877">
        <w:rPr>
          <w:lang w:val="en-IN"/>
        </w:rPr>
        <w:t>good number of variants in it. With the help of image augmentation, we have been able to achieve it, but still</w:t>
      </w:r>
      <w:r w:rsidRPr="00163877">
        <w:rPr>
          <w:lang w:val="en-IN"/>
        </w:rPr>
        <w:t>,</w:t>
      </w:r>
      <w:r w:rsidRPr="00163877">
        <w:rPr>
          <w:lang w:val="en-IN"/>
        </w:rPr>
        <w:t xml:space="preserve"> the computational cost increases since we train with </w:t>
      </w:r>
      <w:proofErr w:type="gramStart"/>
      <w:r w:rsidRPr="00163877">
        <w:rPr>
          <w:lang w:val="en-IN"/>
        </w:rPr>
        <w:t>a large number of</w:t>
      </w:r>
      <w:proofErr w:type="gramEnd"/>
      <w:r w:rsidRPr="00163877">
        <w:rPr>
          <w:lang w:val="en-IN"/>
        </w:rPr>
        <w:t xml:space="preserve"> examples. This is yet another challenge we have with </w:t>
      </w:r>
      <w:proofErr w:type="spellStart"/>
      <w:r w:rsidRPr="00163877">
        <w:rPr>
          <w:lang w:val="en-IN"/>
        </w:rPr>
        <w:t>ConvNet</w:t>
      </w:r>
      <w:proofErr w:type="spellEnd"/>
      <w:r w:rsidRPr="00163877">
        <w:rPr>
          <w:lang w:val="en-IN"/>
        </w:rPr>
        <w:t>.</w:t>
      </w:r>
    </w:p>
    <w:p w14:paraId="7E97EC24" w14:textId="77777777" w:rsidR="00163877" w:rsidRDefault="00163877" w:rsidP="00163877"/>
    <w:p w14:paraId="254B2687" w14:textId="77777777" w:rsidR="00163877" w:rsidRPr="002C275C" w:rsidRDefault="00163877" w:rsidP="00163877">
      <w:pPr>
        <w:rPr>
          <w:b/>
          <w:bCs/>
          <w:sz w:val="28"/>
          <w:szCs w:val="28"/>
        </w:rPr>
      </w:pPr>
      <w:proofErr w:type="spellStart"/>
      <w:r w:rsidRPr="002C275C">
        <w:rPr>
          <w:b/>
          <w:bCs/>
          <w:sz w:val="28"/>
          <w:szCs w:val="28"/>
        </w:rPr>
        <w:t>CapsNet</w:t>
      </w:r>
      <w:proofErr w:type="spellEnd"/>
      <w:r w:rsidRPr="002C275C">
        <w:rPr>
          <w:b/>
          <w:bCs/>
          <w:sz w:val="28"/>
          <w:szCs w:val="28"/>
        </w:rPr>
        <w:t xml:space="preserve"> </w:t>
      </w:r>
      <w:r>
        <w:rPr>
          <w:b/>
          <w:bCs/>
          <w:sz w:val="28"/>
          <w:szCs w:val="28"/>
        </w:rPr>
        <w:t>overcomes</w:t>
      </w:r>
      <w:r w:rsidRPr="002C275C">
        <w:rPr>
          <w:b/>
          <w:bCs/>
          <w:sz w:val="28"/>
          <w:szCs w:val="28"/>
        </w:rPr>
        <w:t xml:space="preserve"> challenges in </w:t>
      </w:r>
      <w:proofErr w:type="spellStart"/>
      <w:r w:rsidRPr="002C275C">
        <w:rPr>
          <w:b/>
          <w:bCs/>
          <w:sz w:val="28"/>
          <w:szCs w:val="28"/>
        </w:rPr>
        <w:t>ConvNet</w:t>
      </w:r>
      <w:proofErr w:type="spellEnd"/>
    </w:p>
    <w:p w14:paraId="4F11CFDA" w14:textId="6C133FDF" w:rsidR="00163877" w:rsidRPr="00163877" w:rsidRDefault="00163877" w:rsidP="00163877">
      <w:pPr>
        <w:rPr>
          <w:lang w:val="en-IN"/>
        </w:rPr>
      </w:pPr>
      <w:r w:rsidRPr="00163877">
        <w:rPr>
          <w:lang w:val="en-IN"/>
        </w:rPr>
        <w:t xml:space="preserve">Pooling layers is remarkable in performing what </w:t>
      </w:r>
      <w:proofErr w:type="gramStart"/>
      <w:r w:rsidRPr="00163877">
        <w:rPr>
          <w:lang w:val="en-IN"/>
        </w:rPr>
        <w:t>they’re</w:t>
      </w:r>
      <w:proofErr w:type="gramEnd"/>
      <w:r w:rsidRPr="00163877">
        <w:rPr>
          <w:lang w:val="en-IN"/>
        </w:rPr>
        <w:t xml:space="preserve"> employed for in </w:t>
      </w:r>
      <w:proofErr w:type="spellStart"/>
      <w:r w:rsidRPr="00163877">
        <w:rPr>
          <w:lang w:val="en-IN"/>
        </w:rPr>
        <w:t>ConvNet</w:t>
      </w:r>
      <w:proofErr w:type="spellEnd"/>
      <w:r w:rsidRPr="00163877">
        <w:rPr>
          <w:lang w:val="en-IN"/>
        </w:rPr>
        <w:t xml:space="preserve">. However, they treat the low-level details captured by Convolutional layers independently leading to </w:t>
      </w:r>
      <w:r w:rsidRPr="00163877">
        <w:rPr>
          <w:lang w:val="en-IN"/>
        </w:rPr>
        <w:t xml:space="preserve">a </w:t>
      </w:r>
      <w:r w:rsidRPr="00163877">
        <w:rPr>
          <w:lang w:val="en-IN"/>
        </w:rPr>
        <w:t xml:space="preserve">loss in spatial information of features. </w:t>
      </w:r>
    </w:p>
    <w:p w14:paraId="795FAA9E" w14:textId="39864F1D" w:rsidR="00163877" w:rsidRPr="00163877" w:rsidRDefault="00163877" w:rsidP="00163877">
      <w:pPr>
        <w:rPr>
          <w:lang w:val="en-IN"/>
        </w:rPr>
      </w:pPr>
      <w:r w:rsidRPr="00163877">
        <w:rPr>
          <w:lang w:val="en-IN"/>
        </w:rPr>
        <w:t xml:space="preserve">Technically, </w:t>
      </w:r>
      <w:proofErr w:type="gramStart"/>
      <w:r w:rsidRPr="00163877">
        <w:rPr>
          <w:lang w:val="en-IN"/>
        </w:rPr>
        <w:t>as a result of</w:t>
      </w:r>
      <w:proofErr w:type="gramEnd"/>
      <w:r w:rsidRPr="00163877">
        <w:rPr>
          <w:lang w:val="en-IN"/>
        </w:rPr>
        <w:t xml:space="preserve"> this, equivariance nature of input is discarded, rather invariance is retained. In simple words, invariance implies that shuffling of features or objects in an image has no ill-effects. On the other hand, equivariance entails that shift or shuffling of features or objects in an image also leads to the relative shift in the image as well causing it to be a different one in terms of position.</w:t>
      </w:r>
    </w:p>
    <w:p w14:paraId="66217A17" w14:textId="77777777" w:rsidR="00163877" w:rsidRPr="00163877" w:rsidRDefault="00163877" w:rsidP="00163877">
      <w:pPr>
        <w:rPr>
          <w:b/>
          <w:bCs/>
          <w:lang w:val="en-IN"/>
        </w:rPr>
      </w:pPr>
      <w:r w:rsidRPr="00163877">
        <w:rPr>
          <w:b/>
          <w:bCs/>
          <w:lang w:val="en-IN"/>
        </w:rPr>
        <w:t>Capsules</w:t>
      </w:r>
    </w:p>
    <w:p w14:paraId="2D55A697" w14:textId="415F679E" w:rsidR="00163877" w:rsidRDefault="00163877" w:rsidP="00163877">
      <w:proofErr w:type="spellStart"/>
      <w:r>
        <w:t>CapsNet</w:t>
      </w:r>
      <w:proofErr w:type="spellEnd"/>
      <w:r>
        <w:t xml:space="preserve">, Capsule Neural Network has taken a step to do away with Pooling layers and replace them with Capsules. A Capsule is a set of neurons that are responsible for capturing various properties of a feature in addition to spatial information, thus making it an activity vector or a pose vector </w:t>
      </w:r>
      <w:r>
        <w:rPr>
          <w:b/>
          <w:bCs/>
          <w:sz w:val="28"/>
          <w:szCs w:val="28"/>
        </w:rPr>
        <w:t>UI</w:t>
      </w:r>
      <w:r>
        <w:t xml:space="preserve"> as opposed to a traditional scalar output value of a neuron. </w:t>
      </w:r>
    </w:p>
    <w:p w14:paraId="49E4A75A" w14:textId="77777777" w:rsidR="00163877" w:rsidRDefault="00163877" w:rsidP="00163877">
      <w:r>
        <w:t>The presence of an entity is determined based on the length of the vector representing it, whilst the orientation signifies the properties that the capsule represents.</w:t>
      </w:r>
    </w:p>
    <w:p w14:paraId="63F4FFE2" w14:textId="77777777" w:rsidR="00163877" w:rsidRDefault="00163877" w:rsidP="00163877">
      <w:pPr>
        <w:rPr>
          <w:b/>
          <w:bCs/>
        </w:rPr>
      </w:pPr>
      <w:r w:rsidRPr="003027FC">
        <w:rPr>
          <w:b/>
          <w:bCs/>
        </w:rPr>
        <w:t xml:space="preserve">Architecture of </w:t>
      </w:r>
      <w:proofErr w:type="spellStart"/>
      <w:r w:rsidRPr="003027FC">
        <w:rPr>
          <w:b/>
          <w:bCs/>
        </w:rPr>
        <w:t>CapsNet</w:t>
      </w:r>
      <w:proofErr w:type="spellEnd"/>
    </w:p>
    <w:p w14:paraId="49097949" w14:textId="77777777" w:rsidR="00163877" w:rsidRDefault="00163877" w:rsidP="00163877">
      <w:pPr>
        <w:rPr>
          <w:b/>
          <w:bCs/>
        </w:rPr>
      </w:pPr>
    </w:p>
    <w:p w14:paraId="0B7ECCD9" w14:textId="77777777" w:rsidR="00163877" w:rsidRPr="009736A1" w:rsidRDefault="00163877" w:rsidP="00163877">
      <w:r>
        <w:t xml:space="preserve">A </w:t>
      </w:r>
      <w:proofErr w:type="spellStart"/>
      <w:r>
        <w:t>CapsNet</w:t>
      </w:r>
      <w:proofErr w:type="spellEnd"/>
      <w:r>
        <w:t xml:space="preserve"> consists of convolutional layers to capture low-level features that are followed by capsules at low-level also known as primary capsules and capsules at high-level. It employs dynamic routing by agreement technique for computation of outputs of capsules.</w:t>
      </w:r>
    </w:p>
    <w:p w14:paraId="1A8566D1" w14:textId="77777777" w:rsidR="00163877" w:rsidRDefault="00163877" w:rsidP="00163877">
      <w:pPr>
        <w:rPr>
          <w:b/>
          <w:bCs/>
        </w:rPr>
      </w:pPr>
    </w:p>
    <w:p w14:paraId="0AC62C6E" w14:textId="77777777" w:rsidR="00163877" w:rsidRDefault="00163877" w:rsidP="00163877">
      <w:pPr>
        <w:rPr>
          <w:b/>
          <w:bCs/>
        </w:rPr>
      </w:pPr>
      <w:r>
        <w:rPr>
          <w:noProof/>
        </w:rPr>
        <w:lastRenderedPageBreak/>
        <w:drawing>
          <wp:inline distT="0" distB="0" distL="0" distR="0" wp14:anchorId="5E551C4C" wp14:editId="022B6748">
            <wp:extent cx="5760720" cy="1595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95120"/>
                    </a:xfrm>
                    <a:prstGeom prst="rect">
                      <a:avLst/>
                    </a:prstGeom>
                  </pic:spPr>
                </pic:pic>
              </a:graphicData>
            </a:graphic>
          </wp:inline>
        </w:drawing>
      </w:r>
    </w:p>
    <w:p w14:paraId="6FA33CE4" w14:textId="77777777" w:rsidR="00163877" w:rsidRDefault="00163877" w:rsidP="00163877">
      <w:pPr>
        <w:rPr>
          <w:b/>
          <w:bCs/>
        </w:rPr>
      </w:pPr>
    </w:p>
    <w:p w14:paraId="6463FB39" w14:textId="77777777" w:rsidR="00163877" w:rsidRDefault="00163877" w:rsidP="00163877">
      <w:pPr>
        <w:rPr>
          <w:b/>
          <w:bCs/>
        </w:rPr>
      </w:pPr>
      <w:r w:rsidRPr="00E35341">
        <w:rPr>
          <w:b/>
          <w:bCs/>
        </w:rPr>
        <w:t>Dynamic routing by agreement</w:t>
      </w:r>
    </w:p>
    <w:p w14:paraId="6AA9B869" w14:textId="7BACFAC1" w:rsidR="00163877" w:rsidRDefault="00163877" w:rsidP="00163877">
      <w:r>
        <w:t xml:space="preserve">Capsules are at both lower layers and higher layers of a network. Capsules at lower levels are effectively be instantiated with a Gaussian and Uniform distribution. A set of capsules in </w:t>
      </w:r>
      <w:r>
        <w:t xml:space="preserve">the </w:t>
      </w:r>
      <w:proofErr w:type="gramStart"/>
      <w:r>
        <w:t>lower</w:t>
      </w:r>
      <w:r>
        <w:t>-</w:t>
      </w:r>
      <w:r>
        <w:t>level</w:t>
      </w:r>
      <w:proofErr w:type="gramEnd"/>
      <w:r>
        <w:t xml:space="preserve"> form a cluster to get routed to a capsule in the higher layer, thus outputting a higher probability for the presence of the entity and the pose.</w:t>
      </w:r>
    </w:p>
    <w:p w14:paraId="0C1473E8" w14:textId="740840DB" w:rsidR="00163877" w:rsidRDefault="00163877" w:rsidP="00163877">
      <w:r>
        <w:t xml:space="preserve">Each capsule in the lower level computes the prediction vector </w:t>
      </w:r>
      <w:proofErr w:type="spellStart"/>
      <w:r w:rsidRPr="007B3E51">
        <w:rPr>
          <w:b/>
          <w:bCs/>
          <w:sz w:val="28"/>
          <w:szCs w:val="28"/>
        </w:rPr>
        <w:t>u</w:t>
      </w:r>
      <w:r w:rsidRPr="007B3E51">
        <w:rPr>
          <w:b/>
          <w:bCs/>
          <w:sz w:val="28"/>
          <w:szCs w:val="28"/>
          <w:vertAlign w:val="subscript"/>
        </w:rPr>
        <w:t>j</w:t>
      </w:r>
      <w:proofErr w:type="spellEnd"/>
      <w:r w:rsidRPr="007B3E51">
        <w:rPr>
          <w:b/>
          <w:bCs/>
          <w:sz w:val="28"/>
          <w:szCs w:val="28"/>
          <w:vertAlign w:val="subscript"/>
        </w:rPr>
        <w:t>|</w:t>
      </w:r>
      <w:r>
        <w:rPr>
          <w:b/>
          <w:bCs/>
          <w:sz w:val="28"/>
          <w:szCs w:val="28"/>
          <w:vertAlign w:val="subscript"/>
        </w:rPr>
        <w:t xml:space="preserve"> I</w:t>
      </w:r>
      <w:r w:rsidRPr="007B3E51">
        <w:t xml:space="preserve"> </w:t>
      </w:r>
      <w:r>
        <w:t xml:space="preserve">that it belongs to a </w:t>
      </w:r>
      <w:proofErr w:type="gramStart"/>
      <w:r>
        <w:t>particular capsule</w:t>
      </w:r>
      <w:proofErr w:type="gramEnd"/>
      <w:r>
        <w:t xml:space="preserve"> in the higher layer. This prediction vector is computed by multiplying the input by a weight matrix </w:t>
      </w:r>
      <w:proofErr w:type="spellStart"/>
      <w:r w:rsidRPr="007B3E51">
        <w:rPr>
          <w:b/>
          <w:bCs/>
          <w:sz w:val="28"/>
          <w:szCs w:val="28"/>
        </w:rPr>
        <w:t>W</w:t>
      </w:r>
      <w:r w:rsidRPr="007B3E51">
        <w:rPr>
          <w:b/>
          <w:bCs/>
          <w:sz w:val="28"/>
          <w:szCs w:val="28"/>
          <w:vertAlign w:val="subscript"/>
        </w:rPr>
        <w:t>ij</w:t>
      </w:r>
      <w:proofErr w:type="spellEnd"/>
      <w:r>
        <w:t xml:space="preserve">(Gaussian and Uniform distribution). The higher-level capsules compute output </w:t>
      </w:r>
      <w:proofErr w:type="spellStart"/>
      <w:r w:rsidRPr="00F04827">
        <w:rPr>
          <w:b/>
          <w:bCs/>
          <w:sz w:val="28"/>
          <w:szCs w:val="28"/>
        </w:rPr>
        <w:t>s</w:t>
      </w:r>
      <w:r w:rsidRPr="00F04827">
        <w:rPr>
          <w:b/>
          <w:bCs/>
          <w:sz w:val="28"/>
          <w:szCs w:val="28"/>
          <w:vertAlign w:val="subscript"/>
        </w:rPr>
        <w:t>j</w:t>
      </w:r>
      <w:proofErr w:type="spellEnd"/>
      <w:r>
        <w:t xml:space="preserve"> by a dot product of a lower-level predicted vector </w:t>
      </w:r>
      <w:proofErr w:type="spellStart"/>
      <w:r w:rsidRPr="007B3E51">
        <w:rPr>
          <w:b/>
          <w:bCs/>
          <w:sz w:val="28"/>
          <w:szCs w:val="28"/>
        </w:rPr>
        <w:t>u</w:t>
      </w:r>
      <w:r w:rsidRPr="007B3E51">
        <w:rPr>
          <w:b/>
          <w:bCs/>
          <w:sz w:val="28"/>
          <w:szCs w:val="28"/>
          <w:vertAlign w:val="subscript"/>
        </w:rPr>
        <w:t>j|i</w:t>
      </w:r>
      <w:proofErr w:type="spellEnd"/>
      <w:r>
        <w:t xml:space="preserve"> with a coefficient </w:t>
      </w:r>
      <w:proofErr w:type="spellStart"/>
      <w:r w:rsidRPr="000C6033">
        <w:rPr>
          <w:b/>
          <w:bCs/>
          <w:sz w:val="28"/>
          <w:szCs w:val="28"/>
        </w:rPr>
        <w:t>c</w:t>
      </w:r>
      <w:r w:rsidRPr="000C6033">
        <w:rPr>
          <w:b/>
          <w:bCs/>
          <w:sz w:val="28"/>
          <w:szCs w:val="28"/>
          <w:vertAlign w:val="subscript"/>
        </w:rPr>
        <w:t>ij</w:t>
      </w:r>
      <w:proofErr w:type="spellEnd"/>
      <w:r>
        <w:t xml:space="preserve"> that represents a probability that the lower-level capsule belongs to that higher-level capsule. </w:t>
      </w:r>
    </w:p>
    <w:p w14:paraId="07AF4401" w14:textId="77777777" w:rsidR="00163877" w:rsidRDefault="00163877" w:rsidP="00163877">
      <w:r>
        <w:t xml:space="preserve">The value of the coefficient gets increased as the lower-level capsule prediction gets more and more accurate in terms of predicting it belongs to a </w:t>
      </w:r>
      <w:proofErr w:type="gramStart"/>
      <w:r>
        <w:t>particular higher-level</w:t>
      </w:r>
      <w:proofErr w:type="gramEnd"/>
      <w:r>
        <w:t xml:space="preserve"> capsule. Throughout the learning process, the coefficients are adjusted using a </w:t>
      </w:r>
      <w:proofErr w:type="spellStart"/>
      <w:r>
        <w:t>softmax</w:t>
      </w:r>
      <w:proofErr w:type="spellEnd"/>
      <w:r>
        <w:t xml:space="preserve"> and a squashing function.</w:t>
      </w:r>
    </w:p>
    <w:p w14:paraId="69D0A118" w14:textId="77777777" w:rsidR="00163877" w:rsidRDefault="00163877" w:rsidP="00163877"/>
    <w:p w14:paraId="03C1018B" w14:textId="77777777" w:rsidR="00163877" w:rsidRDefault="00163877" w:rsidP="00163877">
      <w:pPr>
        <w:ind w:left="720" w:firstLine="720"/>
      </w:pPr>
      <w:r>
        <w:t>Prediction vector of a lower-level capsule</w:t>
      </w:r>
    </w:p>
    <w:p w14:paraId="1E64F396" w14:textId="77777777" w:rsidR="00163877" w:rsidRDefault="00163877" w:rsidP="00163877">
      <w:pPr>
        <w:ind w:left="720" w:firstLine="720"/>
      </w:pPr>
      <w:r>
        <w:rPr>
          <w:noProof/>
        </w:rPr>
        <w:drawing>
          <wp:inline distT="0" distB="0" distL="0" distR="0" wp14:anchorId="5625D633" wp14:editId="04974058">
            <wp:extent cx="1057275" cy="276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57275" cy="276225"/>
                    </a:xfrm>
                    <a:prstGeom prst="rect">
                      <a:avLst/>
                    </a:prstGeom>
                  </pic:spPr>
                </pic:pic>
              </a:graphicData>
            </a:graphic>
          </wp:inline>
        </w:drawing>
      </w:r>
    </w:p>
    <w:p w14:paraId="21E17CEA" w14:textId="07E079A0" w:rsidR="00163877" w:rsidRDefault="00163877" w:rsidP="00163877">
      <w:pPr>
        <w:ind w:left="720" w:firstLine="720"/>
      </w:pPr>
      <w:r>
        <w:t>The o</w:t>
      </w:r>
      <w:r>
        <w:t xml:space="preserve">utput of a higher-level capsule </w:t>
      </w:r>
    </w:p>
    <w:p w14:paraId="6281D20E" w14:textId="77777777" w:rsidR="00163877" w:rsidRDefault="00163877" w:rsidP="00163877">
      <w:pPr>
        <w:ind w:left="720" w:firstLine="720"/>
      </w:pPr>
      <w:r>
        <w:rPr>
          <w:noProof/>
        </w:rPr>
        <w:drawing>
          <wp:inline distT="0" distB="0" distL="0" distR="0" wp14:anchorId="398C23F8" wp14:editId="504CBD2E">
            <wp:extent cx="1238250" cy="409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38250" cy="409575"/>
                    </a:xfrm>
                    <a:prstGeom prst="rect">
                      <a:avLst/>
                    </a:prstGeom>
                  </pic:spPr>
                </pic:pic>
              </a:graphicData>
            </a:graphic>
          </wp:inline>
        </w:drawing>
      </w:r>
    </w:p>
    <w:p w14:paraId="29645401" w14:textId="77777777" w:rsidR="00163877" w:rsidRDefault="00163877" w:rsidP="00163877">
      <w:r>
        <w:t>A Margin loss function is used for the existence determination of multiple entities as follows.</w:t>
      </w:r>
    </w:p>
    <w:p w14:paraId="08F779F1" w14:textId="77777777" w:rsidR="00163877" w:rsidRDefault="00163877" w:rsidP="00163877">
      <w:r>
        <w:rPr>
          <w:noProof/>
        </w:rPr>
        <w:drawing>
          <wp:inline distT="0" distB="0" distL="0" distR="0" wp14:anchorId="2B02709E" wp14:editId="17A72E40">
            <wp:extent cx="5362575" cy="361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361950"/>
                    </a:xfrm>
                    <a:prstGeom prst="rect">
                      <a:avLst/>
                    </a:prstGeom>
                  </pic:spPr>
                </pic:pic>
              </a:graphicData>
            </a:graphic>
          </wp:inline>
        </w:drawing>
      </w:r>
    </w:p>
    <w:p w14:paraId="190DC248" w14:textId="77777777" w:rsidR="00163877" w:rsidRDefault="00163877" w:rsidP="00163877">
      <w:r>
        <w:t xml:space="preserve">where, </w:t>
      </w:r>
    </w:p>
    <w:p w14:paraId="3FE312AE" w14:textId="77777777" w:rsidR="00163877" w:rsidRDefault="00163877" w:rsidP="00163877">
      <w:r w:rsidRPr="00992D80">
        <w:t>T</w:t>
      </w:r>
      <w:r w:rsidRPr="00992D80">
        <w:rPr>
          <w:vertAlign w:val="subscript"/>
        </w:rPr>
        <w:t xml:space="preserve">k </w:t>
      </w:r>
      <w:r>
        <w:t xml:space="preserve">= 1 if an entity of class k is present, otherwise </w:t>
      </w:r>
      <w:r w:rsidRPr="00992D80">
        <w:t>T</w:t>
      </w:r>
      <w:r w:rsidRPr="00992D80">
        <w:rPr>
          <w:vertAlign w:val="subscript"/>
        </w:rPr>
        <w:t>k</w:t>
      </w:r>
      <w:r>
        <w:t>=0</w:t>
      </w:r>
    </w:p>
    <w:p w14:paraId="055084D7" w14:textId="77777777" w:rsidR="00163877" w:rsidRDefault="00163877" w:rsidP="00163877">
      <w:r w:rsidRPr="003701EC">
        <w:t>m</w:t>
      </w:r>
      <w:r w:rsidRPr="003701EC">
        <w:rPr>
          <w:vertAlign w:val="superscript"/>
        </w:rPr>
        <w:t>+</w:t>
      </w:r>
      <w:r>
        <w:t xml:space="preserve">=0.9 and </w:t>
      </w:r>
      <w:r w:rsidRPr="003701EC">
        <w:t>m</w:t>
      </w:r>
      <w:r w:rsidRPr="003701EC">
        <w:rPr>
          <w:vertAlign w:val="superscript"/>
        </w:rPr>
        <w:t>-</w:t>
      </w:r>
      <w:r>
        <w:t>=0.1</w:t>
      </w:r>
    </w:p>
    <w:p w14:paraId="7D04E798" w14:textId="49A69E08" w:rsidR="00163877" w:rsidRPr="003701EC" w:rsidRDefault="00163877" w:rsidP="00163877">
      <w:r>
        <w:t xml:space="preserve">lambda value can be 0.5 for down-weighting of the loss for </w:t>
      </w:r>
      <w:r>
        <w:t xml:space="preserve">the </w:t>
      </w:r>
      <w:r>
        <w:t>absence of a class</w:t>
      </w:r>
    </w:p>
    <w:p w14:paraId="4035BAF7" w14:textId="77777777" w:rsidR="00163877" w:rsidRPr="00992D80" w:rsidRDefault="00163877" w:rsidP="00163877">
      <w:r>
        <w:tab/>
      </w:r>
    </w:p>
    <w:p w14:paraId="68525C3C" w14:textId="77777777" w:rsidR="00163877" w:rsidRDefault="00163877" w:rsidP="00163877"/>
    <w:p w14:paraId="3AA96714" w14:textId="77777777" w:rsidR="00163877" w:rsidRDefault="00163877" w:rsidP="00163877">
      <w:r>
        <w:t>References:</w:t>
      </w:r>
    </w:p>
    <w:p w14:paraId="0FE438B8" w14:textId="77777777" w:rsidR="00163877" w:rsidRDefault="00163877" w:rsidP="00163877">
      <w:hyperlink r:id="rId39" w:history="1">
        <w:r>
          <w:rPr>
            <w:rStyle w:val="Hyperlink"/>
          </w:rPr>
          <w:t>https://arxiv.org/pdf/1710.09829.pdf</w:t>
        </w:r>
      </w:hyperlink>
    </w:p>
    <w:p w14:paraId="4160A523" w14:textId="77777777" w:rsidR="00163877" w:rsidRDefault="00163877" w:rsidP="00163877">
      <w:hyperlink r:id="rId40" w:history="1">
        <w:r>
          <w:rPr>
            <w:rStyle w:val="Hyperlink"/>
          </w:rPr>
          <w:t>https://techtv.mit.edu/collections/bcs/videos/30698-what-s-wrong-with-convolutional-nets</w:t>
        </w:r>
      </w:hyperlink>
    </w:p>
    <w:p w14:paraId="33AC15B1" w14:textId="77777777" w:rsidR="00163877" w:rsidRDefault="00163877" w:rsidP="00163877">
      <w:hyperlink r:id="rId41" w:history="1">
        <w:r>
          <w:rPr>
            <w:rStyle w:val="Hyperlink"/>
          </w:rPr>
          <w:t>https://medium.com/ai%C2%B3-theory-practice-business/understanding-hintons-capsule-networks-part-i-intuition-b4b559d1159b</w:t>
        </w:r>
      </w:hyperlink>
    </w:p>
    <w:p w14:paraId="10659E72" w14:textId="257C32CA" w:rsidR="003644FA" w:rsidRDefault="003644FA" w:rsidP="003644FA">
      <w:pPr>
        <w:jc w:val="center"/>
        <w:rPr>
          <w:lang w:val="en-IN"/>
        </w:rPr>
      </w:pPr>
    </w:p>
    <w:p w14:paraId="17A8909A" w14:textId="38C01207" w:rsidR="003644FA" w:rsidRDefault="003644FA" w:rsidP="003644FA">
      <w:pPr>
        <w:jc w:val="center"/>
        <w:rPr>
          <w:lang w:val="en-IN"/>
        </w:rPr>
      </w:pPr>
    </w:p>
    <w:p w14:paraId="1CCA34D8" w14:textId="145A0DD9" w:rsidR="003644FA" w:rsidRDefault="003644FA" w:rsidP="003644FA">
      <w:pPr>
        <w:jc w:val="center"/>
        <w:rPr>
          <w:lang w:val="en-IN"/>
        </w:rPr>
      </w:pPr>
    </w:p>
    <w:p w14:paraId="5DD20D54" w14:textId="5E564500" w:rsidR="003644FA" w:rsidRDefault="003644FA" w:rsidP="003644FA">
      <w:pPr>
        <w:jc w:val="center"/>
        <w:rPr>
          <w:lang w:val="en-IN"/>
        </w:rPr>
      </w:pPr>
    </w:p>
    <w:p w14:paraId="2EA20A03" w14:textId="77777777" w:rsidR="003644FA" w:rsidRPr="0019337A" w:rsidRDefault="003644FA" w:rsidP="003644FA">
      <w:pPr>
        <w:jc w:val="center"/>
        <w:rPr>
          <w:lang w:val="en-IN"/>
        </w:rPr>
      </w:pPr>
    </w:p>
    <w:sectPr w:rsidR="003644FA" w:rsidRPr="0019337A" w:rsidSect="00E74B29">
      <w:footerReference w:type="even" r:id="rId42"/>
      <w:footerReference w:type="default" r:id="rId4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6BE2D3" w14:textId="77777777" w:rsidR="001D1010" w:rsidRDefault="001D1010" w:rsidP="00E74B29">
      <w:r>
        <w:separator/>
      </w:r>
    </w:p>
  </w:endnote>
  <w:endnote w:type="continuationSeparator" w:id="0">
    <w:p w14:paraId="270AAFF1" w14:textId="77777777" w:rsidR="001D1010" w:rsidRDefault="001D1010"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36648"/>
      <w:docPartObj>
        <w:docPartGallery w:val="Page Numbers (Bottom of Page)"/>
        <w:docPartUnique/>
      </w:docPartObj>
    </w:sdtPr>
    <w:sdtEndPr>
      <w:rPr>
        <w:rStyle w:val="PageNumber"/>
      </w:rPr>
    </w:sdtEndPr>
    <w:sdtContent>
      <w:p w14:paraId="123EB09B"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09F05F"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EA993"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04DFEAD4" w14:textId="77777777" w:rsidTr="006709F1">
      <w:tc>
        <w:tcPr>
          <w:tcW w:w="1079" w:type="dxa"/>
        </w:tcPr>
        <w:p w14:paraId="283C4AD0" w14:textId="77777777" w:rsidR="00E74B29" w:rsidRPr="00E74B29" w:rsidRDefault="00E74B29" w:rsidP="006709F1">
          <w:pPr>
            <w:pStyle w:val="Footer"/>
          </w:pPr>
        </w:p>
      </w:tc>
      <w:tc>
        <w:tcPr>
          <w:tcW w:w="5395" w:type="dxa"/>
        </w:tcPr>
        <w:p w14:paraId="2C0EE24F" w14:textId="77777777" w:rsidR="00E74B29" w:rsidRPr="00874FE7" w:rsidRDefault="001D1010" w:rsidP="006709F1">
          <w:pPr>
            <w:pStyle w:val="Footer"/>
          </w:pPr>
          <w:sdt>
            <w:sdtPr>
              <w:id w:val="707152945"/>
              <w:placeholder>
                <w:docPart w:val="E278243F41134B4799EB7ACB0E947A8D"/>
              </w:placeholder>
              <w:temporary/>
              <w:showingPlcHdr/>
              <w15:appearance w15:val="hidden"/>
            </w:sdtPr>
            <w:sdtEndPr/>
            <w:sdtContent>
              <w:r w:rsidR="00837914" w:rsidRPr="006709F1">
                <w:t>REPORT TITLE</w:t>
              </w:r>
            </w:sdtContent>
          </w:sdt>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520CB4E2"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4C84272E" w14:textId="77777777" w:rsidR="00E74B29" w:rsidRPr="00E74B29" w:rsidRDefault="00E74B29" w:rsidP="006709F1">
          <w:pPr>
            <w:pStyle w:val="Footer"/>
          </w:pPr>
        </w:p>
      </w:tc>
    </w:tr>
  </w:tbl>
  <w:p w14:paraId="1D4075B3"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6BFC8" w14:textId="77777777" w:rsidR="001D1010" w:rsidRDefault="001D1010" w:rsidP="00E74B29">
      <w:r>
        <w:separator/>
      </w:r>
    </w:p>
  </w:footnote>
  <w:footnote w:type="continuationSeparator" w:id="0">
    <w:p w14:paraId="251C4566" w14:textId="77777777" w:rsidR="001D1010" w:rsidRDefault="001D1010"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4BCEA"/>
    <w:multiLevelType w:val="singleLevel"/>
    <w:tmpl w:val="09C4BCEA"/>
    <w:lvl w:ilvl="0">
      <w:start w:val="1"/>
      <w:numFmt w:val="decimal"/>
      <w:lvlText w:val="%1."/>
      <w:lvlJc w:val="left"/>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4BC7187"/>
    <w:multiLevelType w:val="hybridMultilevel"/>
    <w:tmpl w:val="2978250C"/>
    <w:lvl w:ilvl="0" w:tplc="450AF1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4210F28"/>
    <w:multiLevelType w:val="hybridMultilevel"/>
    <w:tmpl w:val="DFB0E658"/>
    <w:lvl w:ilvl="0" w:tplc="7C820ED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7E238C58"/>
    <w:multiLevelType w:val="singleLevel"/>
    <w:tmpl w:val="7E238C58"/>
    <w:lvl w:ilvl="0">
      <w:start w:val="1"/>
      <w:numFmt w:val="lowerLetter"/>
      <w:lvlText w:val="%1)"/>
      <w:lvlJc w:val="left"/>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3MDezsDA0MbYwNTdW0lEKTi0uzszPAykwrAUAoQEn3SwAAAA="/>
  </w:docVars>
  <w:rsids>
    <w:rsidRoot w:val="00A473DD"/>
    <w:rsid w:val="00086FA5"/>
    <w:rsid w:val="000E4641"/>
    <w:rsid w:val="001140E9"/>
    <w:rsid w:val="00151F66"/>
    <w:rsid w:val="00163877"/>
    <w:rsid w:val="00177F8D"/>
    <w:rsid w:val="00185F4A"/>
    <w:rsid w:val="0019337A"/>
    <w:rsid w:val="001D1010"/>
    <w:rsid w:val="002D2200"/>
    <w:rsid w:val="003644FA"/>
    <w:rsid w:val="003B761A"/>
    <w:rsid w:val="0040564B"/>
    <w:rsid w:val="00430345"/>
    <w:rsid w:val="0048120C"/>
    <w:rsid w:val="004909D9"/>
    <w:rsid w:val="00521481"/>
    <w:rsid w:val="005F1CDF"/>
    <w:rsid w:val="00665110"/>
    <w:rsid w:val="006709F1"/>
    <w:rsid w:val="006C60E6"/>
    <w:rsid w:val="00837914"/>
    <w:rsid w:val="00874FE7"/>
    <w:rsid w:val="00952F7D"/>
    <w:rsid w:val="0095496A"/>
    <w:rsid w:val="009A38BA"/>
    <w:rsid w:val="00A473DD"/>
    <w:rsid w:val="00B43E11"/>
    <w:rsid w:val="00C755AB"/>
    <w:rsid w:val="00D43125"/>
    <w:rsid w:val="00D66A3A"/>
    <w:rsid w:val="00DF198B"/>
    <w:rsid w:val="00E74B29"/>
    <w:rsid w:val="00ED4723"/>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B29F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1140E9"/>
    <w:pPr>
      <w:ind w:left="720"/>
      <w:contextualSpacing/>
    </w:pPr>
  </w:style>
  <w:style w:type="character" w:customStyle="1" w:styleId="textlayer--absolute">
    <w:name w:val="textlayer--absolute"/>
    <w:basedOn w:val="DefaultParagraphFont"/>
    <w:rsid w:val="003644FA"/>
  </w:style>
  <w:style w:type="character" w:styleId="Hyperlink">
    <w:name w:val="Hyperlink"/>
    <w:basedOn w:val="DefaultParagraphFont"/>
    <w:uiPriority w:val="99"/>
    <w:semiHidden/>
    <w:unhideWhenUsed/>
    <w:rsid w:val="001638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rxiv.org/pdf/1710.09829.pdf" TargetMode="Externa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medium.com/ai%C2%B3-theory-practice-business/understanding-hintons-capsule-networks-part-i-intuition-b4b559d1159b"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techtv.mit.edu/collections/bcs/videos/30698-what-s-wrong-with-convolutional-nets" TargetMode="External"/><Relationship Id="rId45"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th\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278243F41134B4799EB7ACB0E947A8D"/>
        <w:category>
          <w:name w:val="General"/>
          <w:gallery w:val="placeholder"/>
        </w:category>
        <w:types>
          <w:type w:val="bbPlcHdr"/>
        </w:types>
        <w:behaviors>
          <w:behavior w:val="content"/>
        </w:behaviors>
        <w:guid w:val="{098D1BA2-C44E-4696-A853-5035B1590B43}"/>
      </w:docPartPr>
      <w:docPartBody>
        <w:p w:rsidR="00000000" w:rsidRDefault="000B586A">
          <w:pPr>
            <w:pStyle w:val="E278243F41134B4799EB7ACB0E947A8D"/>
          </w:pPr>
          <w:r w:rsidRPr="0048120C">
            <w:t xml:space="preserve">Lorem Ipsum is </w:t>
          </w:r>
          <w:r w:rsidRPr="0048120C">
            <w:t>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86A"/>
    <w:rsid w:val="000B58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03E1CB74874C78A376E688FBC2FB33">
    <w:name w:val="F203E1CB74874C78A376E688FBC2FB33"/>
  </w:style>
  <w:style w:type="paragraph" w:customStyle="1" w:styleId="6C0C489A44EA4511860629523DE54B01">
    <w:name w:val="6C0C489A44EA4511860629523DE54B01"/>
  </w:style>
  <w:style w:type="paragraph" w:customStyle="1" w:styleId="1C8A7683DADC4461A67E69B2FE748ADB">
    <w:name w:val="1C8A7683DADC4461A67E69B2FE748ADB"/>
  </w:style>
  <w:style w:type="paragraph" w:customStyle="1" w:styleId="39870D1947394BF88949ED946923E2B8">
    <w:name w:val="39870D1947394BF88949ED946923E2B8"/>
  </w:style>
  <w:style w:type="paragraph" w:customStyle="1" w:styleId="FA6873D7B46E47B0972D5E5D431D98E8">
    <w:name w:val="FA6873D7B46E47B0972D5E5D431D98E8"/>
  </w:style>
  <w:style w:type="paragraph" w:customStyle="1" w:styleId="4172E3AB605C47B8933B8DDF968A5743">
    <w:name w:val="4172E3AB605C47B8933B8DDF968A5743"/>
  </w:style>
  <w:style w:type="paragraph" w:customStyle="1" w:styleId="7C859ACAA98043C7A01033ABD3E40AF9">
    <w:name w:val="7C859ACAA98043C7A01033ABD3E40AF9"/>
  </w:style>
  <w:style w:type="paragraph" w:customStyle="1" w:styleId="B60C1F9BDCC844FD977D0A7BCF3676BF">
    <w:name w:val="B60C1F9BDCC844FD977D0A7BCF3676B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388E0F883404420081CFA4E4849F4966">
    <w:name w:val="388E0F883404420081CFA4E4849F4966"/>
  </w:style>
  <w:style w:type="paragraph" w:customStyle="1" w:styleId="21AECF14EC5748E18C1CB8058023E1E6">
    <w:name w:val="21AECF14EC5748E18C1CB8058023E1E6"/>
  </w:style>
  <w:style w:type="paragraph" w:customStyle="1" w:styleId="8D815626DD06401EA7D7BCE0096821EF">
    <w:name w:val="8D815626DD06401EA7D7BCE0096821EF"/>
  </w:style>
  <w:style w:type="paragraph" w:customStyle="1" w:styleId="DD9F5954E80343418B6207A05213754E">
    <w:name w:val="DD9F5954E80343418B6207A05213754E"/>
  </w:style>
  <w:style w:type="paragraph" w:customStyle="1" w:styleId="E321633C5CE64D5B9D341707528EAED6">
    <w:name w:val="E321633C5CE64D5B9D341707528EAED6"/>
  </w:style>
  <w:style w:type="paragraph" w:customStyle="1" w:styleId="BE60720A683D4011A64FF3DF24FC4C25">
    <w:name w:val="BE60720A683D4011A64FF3DF24FC4C25"/>
  </w:style>
  <w:style w:type="paragraph" w:customStyle="1" w:styleId="2A84F02185944CC7B43977DA5925F2A7">
    <w:name w:val="2A84F02185944CC7B43977DA5925F2A7"/>
  </w:style>
  <w:style w:type="paragraph" w:customStyle="1" w:styleId="E278243F41134B4799EB7ACB0E947A8D">
    <w:name w:val="E278243F41134B4799EB7ACB0E947A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14</Pages>
  <Words>1984</Words>
  <Characters>11311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2020-05-12T20:08:00Z</dcterms:created>
  <dcterms:modified xsi:type="dcterms:W3CDTF">2020-05-12T21:58:00Z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